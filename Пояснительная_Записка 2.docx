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МИНИСТЕРСТВО НАУКИ И ВЫСШЕГО ОБРАЗОВАНИЯ 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РОССИЙСКОЙ ФЕДЕРАЦИИ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ФГАОУ ВО «СЕВЕРО-КАВКАЗСКИЙ ФЕДЕРАЛЬНЫЙ УНИВЕРСИТЕТ»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ИНСТИТУТ ЦИФРОВОГО РАЗВИТИЯ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950B8E">
        <w:rPr>
          <w:rFonts w:cs="Times New Roman"/>
          <w:szCs w:val="28"/>
        </w:rPr>
        <w:t>ДЕПАРТАМЕНТ ЦИФРОВЫХ РОБОТОТЕХНИЧЕСКИХ СИСТЕМ И ЭЛЕКТРОНИКИ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b/>
          <w:szCs w:val="28"/>
          <w:lang w:eastAsia="ru-RU"/>
        </w:rPr>
      </w:pPr>
      <w:r w:rsidRPr="00950B8E">
        <w:rPr>
          <w:rFonts w:cs="Times New Roman"/>
          <w:b/>
          <w:szCs w:val="28"/>
          <w:lang w:eastAsia="ru-RU"/>
        </w:rPr>
        <w:t>КУРСОВОЙ ПРОЕКТ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по дисциплине</w:t>
      </w: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«Программная инженерия»</w:t>
      </w:r>
    </w:p>
    <w:p w:rsidR="007C4D76" w:rsidRDefault="007C4D76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на тему:</w:t>
      </w:r>
    </w:p>
    <w:p w:rsidR="00B94D22" w:rsidRPr="00950B8E" w:rsidRDefault="00B94D22" w:rsidP="007C4D76">
      <w:pPr>
        <w:spacing w:line="240" w:lineRule="auto"/>
        <w:ind w:firstLine="0"/>
        <w:jc w:val="center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950B8E">
        <w:rPr>
          <w:rFonts w:cs="Times New Roman"/>
          <w:szCs w:val="28"/>
        </w:rPr>
        <w:t>«</w:t>
      </w:r>
      <w:r w:rsidR="00B94D22" w:rsidRPr="00B94D22">
        <w:rPr>
          <w:rFonts w:cs="Times New Roman"/>
          <w:szCs w:val="28"/>
        </w:rPr>
        <w:t>Разработка мобильного приложения для ведения коллекции фильмов</w:t>
      </w:r>
      <w:r w:rsidRPr="00950B8E">
        <w:rPr>
          <w:rFonts w:cs="Times New Roman"/>
          <w:szCs w:val="28"/>
        </w:rPr>
        <w:t>»</w:t>
      </w:r>
    </w:p>
    <w:p w:rsidR="007C4D76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ab/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b/>
          <w:szCs w:val="28"/>
          <w:lang w:eastAsia="ru-RU"/>
        </w:rPr>
      </w:pPr>
      <w:r w:rsidRPr="00950B8E">
        <w:rPr>
          <w:rFonts w:cs="Times New Roman"/>
          <w:b/>
          <w:szCs w:val="28"/>
          <w:lang w:eastAsia="ru-RU"/>
        </w:rPr>
        <w:t>Выполнил: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Постников Илья Викторович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студент </w:t>
      </w:r>
      <w:r w:rsidRPr="00950B8E">
        <w:rPr>
          <w:rFonts w:cs="Times New Roman"/>
          <w:szCs w:val="28"/>
          <w:u w:val="single"/>
          <w:lang w:eastAsia="ru-RU"/>
        </w:rPr>
        <w:t>3</w:t>
      </w:r>
      <w:r w:rsidRPr="00950B8E">
        <w:rPr>
          <w:rFonts w:cs="Times New Roman"/>
          <w:szCs w:val="28"/>
          <w:lang w:eastAsia="ru-RU"/>
        </w:rPr>
        <w:t xml:space="preserve"> курса 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группы ПИЖ-б-о-23-1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направления подготовки 09.03.04 «Программная инженерия»</w:t>
      </w:r>
      <w:r w:rsidRPr="00950B8E">
        <w:rPr>
          <w:rFonts w:cs="Times New Roman"/>
          <w:szCs w:val="28"/>
          <w:lang w:eastAsia="ru-RU"/>
        </w:rPr>
        <w:tab/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очной формы обучения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________________________</w:t>
      </w:r>
    </w:p>
    <w:p w:rsidR="007C4D76" w:rsidRPr="00950B8E" w:rsidRDefault="007C4D76" w:rsidP="007C4D76">
      <w:pPr>
        <w:spacing w:line="240" w:lineRule="auto"/>
        <w:ind w:left="5670" w:firstLine="702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>(подпись)</w:t>
      </w: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</w:p>
    <w:p w:rsidR="007C4D76" w:rsidRPr="00950B8E" w:rsidRDefault="007C4D76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Руководитель работы:</w:t>
      </w:r>
    </w:p>
    <w:p w:rsidR="007C4D76" w:rsidRPr="00950B8E" w:rsidRDefault="006765D2" w:rsidP="007C4D76">
      <w:pPr>
        <w:spacing w:line="240" w:lineRule="auto"/>
        <w:ind w:left="4962" w:firstLine="0"/>
        <w:jc w:val="left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И</w:t>
      </w:r>
      <w:r w:rsidR="007C4D76" w:rsidRPr="00565E11">
        <w:rPr>
          <w:rFonts w:cs="Times New Roman"/>
          <w:szCs w:val="28"/>
          <w:lang w:eastAsia="ru-RU"/>
        </w:rPr>
        <w:t>. В. Свистунов, доцент межинститутской базовой кафедры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Работа допущена к защите</w:t>
      </w:r>
      <w:r w:rsidRPr="00950B8E">
        <w:rPr>
          <w:rFonts w:cs="Times New Roman"/>
          <w:szCs w:val="28"/>
          <w:lang w:eastAsia="ru-RU"/>
        </w:rPr>
        <w:tab/>
        <w:t xml:space="preserve">_______________________   </w:t>
      </w:r>
      <w:r w:rsidRPr="00950B8E">
        <w:rPr>
          <w:rFonts w:cs="Times New Roman"/>
          <w:szCs w:val="28"/>
          <w:lang w:eastAsia="ru-RU"/>
        </w:rPr>
        <w:tab/>
        <w:t>______________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ab/>
        <w:t xml:space="preserve">                                                             (подпись руководителя)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>(дата)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>Работа выполнена и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защищена с </w:t>
      </w:r>
      <w:proofErr w:type="gramStart"/>
      <w:r w:rsidRPr="00950B8E">
        <w:rPr>
          <w:rFonts w:cs="Times New Roman"/>
          <w:szCs w:val="28"/>
          <w:lang w:eastAsia="ru-RU"/>
        </w:rPr>
        <w:t xml:space="preserve">оценкой  </w:t>
      </w:r>
      <w:r w:rsidRPr="00950B8E">
        <w:rPr>
          <w:rFonts w:cs="Times New Roman"/>
          <w:szCs w:val="28"/>
          <w:lang w:eastAsia="ru-RU"/>
        </w:rPr>
        <w:tab/>
      </w:r>
      <w:proofErr w:type="gramEnd"/>
      <w:r w:rsidRPr="00950B8E">
        <w:rPr>
          <w:rFonts w:cs="Times New Roman"/>
          <w:szCs w:val="28"/>
          <w:lang w:eastAsia="ru-RU"/>
        </w:rPr>
        <w:t>____________________</w:t>
      </w:r>
      <w:r w:rsidRPr="00950B8E">
        <w:rPr>
          <w:rFonts w:cs="Times New Roman"/>
          <w:szCs w:val="28"/>
          <w:lang w:eastAsia="ru-RU"/>
        </w:rPr>
        <w:tab/>
      </w:r>
      <w:r w:rsidRPr="00950B8E">
        <w:rPr>
          <w:rFonts w:cs="Times New Roman"/>
          <w:szCs w:val="28"/>
          <w:lang w:eastAsia="ru-RU"/>
        </w:rPr>
        <w:tab/>
        <w:t xml:space="preserve">Дата защиты </w:t>
      </w:r>
      <w:r w:rsidRPr="00950B8E">
        <w:rPr>
          <w:rFonts w:cs="Times New Roman"/>
          <w:szCs w:val="28"/>
          <w:u w:val="single"/>
          <w:lang w:eastAsia="ru-RU"/>
        </w:rPr>
        <w:tab/>
      </w:r>
      <w:r w:rsidRPr="00950B8E">
        <w:rPr>
          <w:rFonts w:cs="Times New Roman"/>
          <w:szCs w:val="28"/>
          <w:u w:val="single"/>
          <w:lang w:eastAsia="ru-RU"/>
        </w:rPr>
        <w:tab/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Члены комиссии: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зав. межинститутской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  <w:u w:val="single"/>
          <w:lang w:eastAsia="ru-RU"/>
        </w:rPr>
      </w:pPr>
      <w:r w:rsidRPr="00950B8E">
        <w:rPr>
          <w:rFonts w:cs="Times New Roman"/>
          <w:szCs w:val="28"/>
          <w:lang w:eastAsia="ru-RU"/>
        </w:rPr>
        <w:t xml:space="preserve">базовой кафедрой </w:t>
      </w:r>
      <w:r w:rsidRPr="00950B8E">
        <w:rPr>
          <w:rFonts w:cs="Times New Roman"/>
          <w:szCs w:val="28"/>
          <w:lang w:eastAsia="ru-RU"/>
        </w:rPr>
        <w:tab/>
        <w:t xml:space="preserve">         </w:t>
      </w:r>
      <w:r w:rsidRPr="00950B8E">
        <w:rPr>
          <w:rFonts w:cs="Times New Roman"/>
          <w:szCs w:val="28"/>
          <w:lang w:eastAsia="ru-RU"/>
        </w:rPr>
        <w:tab/>
      </w:r>
      <w:r w:rsidRPr="00950B8E">
        <w:rPr>
          <w:rFonts w:cs="Times New Roman"/>
          <w:szCs w:val="28"/>
          <w:u w:val="single"/>
          <w:lang w:eastAsia="ru-RU"/>
        </w:rPr>
        <w:t xml:space="preserve">            </w:t>
      </w:r>
      <w:r w:rsidRPr="00950B8E">
        <w:rPr>
          <w:rFonts w:cs="Times New Roman"/>
          <w:szCs w:val="28"/>
          <w:u w:val="single"/>
          <w:lang w:eastAsia="ru-RU"/>
        </w:rPr>
        <w:tab/>
        <w:t xml:space="preserve">           </w:t>
      </w:r>
      <w:r w:rsidRPr="00950B8E">
        <w:rPr>
          <w:rFonts w:cs="Times New Roman"/>
          <w:szCs w:val="28"/>
          <w:lang w:eastAsia="ru-RU"/>
        </w:rPr>
        <w:t>Е. Н. Новикова</w:t>
      </w:r>
      <w:r w:rsidRPr="00950B8E">
        <w:rPr>
          <w:rFonts w:cs="Times New Roman"/>
          <w:szCs w:val="28"/>
          <w:u w:val="single"/>
          <w:lang w:eastAsia="ru-RU"/>
        </w:rPr>
        <w:t xml:space="preserve">  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 xml:space="preserve">      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>(подпись)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</w:rPr>
      </w:pPr>
      <w:r w:rsidRPr="00950B8E">
        <w:rPr>
          <w:rFonts w:cs="Times New Roman"/>
          <w:szCs w:val="28"/>
          <w:lang w:eastAsia="ru-RU"/>
        </w:rPr>
        <w:t xml:space="preserve">профессор МИБК </w:t>
      </w:r>
      <w:r w:rsidRPr="00950B8E">
        <w:rPr>
          <w:rFonts w:cs="Times New Roman"/>
          <w:szCs w:val="28"/>
          <w:lang w:eastAsia="ru-RU"/>
        </w:rPr>
        <w:tab/>
      </w:r>
      <w:r w:rsidRPr="00950B8E">
        <w:rPr>
          <w:rFonts w:cs="Times New Roman"/>
          <w:szCs w:val="28"/>
        </w:rPr>
        <w:tab/>
      </w:r>
      <w:r w:rsidRPr="00950B8E">
        <w:rPr>
          <w:rFonts w:cs="Times New Roman"/>
          <w:szCs w:val="28"/>
          <w:u w:val="single"/>
        </w:rPr>
        <w:tab/>
      </w:r>
      <w:r w:rsidRPr="00950B8E">
        <w:rPr>
          <w:rFonts w:cs="Times New Roman"/>
          <w:szCs w:val="28"/>
          <w:u w:val="single"/>
        </w:rPr>
        <w:tab/>
        <w:t xml:space="preserve">           </w:t>
      </w:r>
      <w:r w:rsidR="006765D2">
        <w:rPr>
          <w:rFonts w:cs="Times New Roman"/>
          <w:szCs w:val="28"/>
        </w:rPr>
        <w:t>Ф</w:t>
      </w:r>
      <w:r w:rsidRPr="00950B8E">
        <w:rPr>
          <w:rFonts w:cs="Times New Roman"/>
          <w:szCs w:val="28"/>
        </w:rPr>
        <w:t xml:space="preserve">.В. </w:t>
      </w:r>
      <w:r w:rsidR="006765D2">
        <w:rPr>
          <w:rFonts w:cs="Times New Roman"/>
          <w:szCs w:val="28"/>
        </w:rPr>
        <w:t>Самойлов</w:t>
      </w:r>
      <w:r w:rsidRPr="00950B8E">
        <w:rPr>
          <w:rFonts w:cs="Times New Roman"/>
          <w:szCs w:val="28"/>
        </w:rPr>
        <w:tab/>
      </w:r>
      <w:r w:rsidRPr="00950B8E">
        <w:rPr>
          <w:rFonts w:cs="Times New Roman"/>
          <w:szCs w:val="28"/>
        </w:rPr>
        <w:tab/>
      </w:r>
      <w:r w:rsidRPr="00950B8E">
        <w:rPr>
          <w:rFonts w:cs="Times New Roman"/>
          <w:szCs w:val="28"/>
        </w:rPr>
        <w:tab/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 xml:space="preserve">  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 </w:t>
      </w:r>
      <w:r w:rsidRPr="00950B8E">
        <w:rPr>
          <w:rFonts w:cs="Times New Roman"/>
          <w:sz w:val="20"/>
          <w:szCs w:val="20"/>
          <w:lang w:eastAsia="ru-RU"/>
        </w:rPr>
        <w:tab/>
        <w:t>(подпись)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</w:t>
      </w:r>
    </w:p>
    <w:p w:rsidR="007C4D76" w:rsidRPr="00950B8E" w:rsidRDefault="007C4D76" w:rsidP="007C4D76">
      <w:pPr>
        <w:spacing w:line="240" w:lineRule="auto"/>
        <w:ind w:firstLine="0"/>
        <w:jc w:val="left"/>
        <w:rPr>
          <w:rFonts w:cs="Times New Roman"/>
          <w:szCs w:val="28"/>
        </w:rPr>
      </w:pPr>
      <w:r w:rsidRPr="00950B8E">
        <w:rPr>
          <w:rFonts w:cs="Times New Roman"/>
          <w:szCs w:val="28"/>
          <w:lang w:eastAsia="ru-RU"/>
        </w:rPr>
        <w:t xml:space="preserve">доцент </w:t>
      </w:r>
      <w:proofErr w:type="gramStart"/>
      <w:r w:rsidRPr="00950B8E">
        <w:rPr>
          <w:rFonts w:cs="Times New Roman"/>
          <w:szCs w:val="28"/>
          <w:lang w:eastAsia="ru-RU"/>
        </w:rPr>
        <w:t xml:space="preserve">МИБК  </w:t>
      </w:r>
      <w:r w:rsidRPr="00950B8E">
        <w:rPr>
          <w:rFonts w:cs="Times New Roman"/>
          <w:szCs w:val="28"/>
          <w:lang w:eastAsia="ru-RU"/>
        </w:rPr>
        <w:tab/>
      </w:r>
      <w:proofErr w:type="gramEnd"/>
      <w:r w:rsidRPr="00950B8E">
        <w:rPr>
          <w:rFonts w:cs="Times New Roman"/>
          <w:szCs w:val="28"/>
        </w:rPr>
        <w:tab/>
        <w:t xml:space="preserve">          </w:t>
      </w:r>
      <w:r w:rsidRPr="00950B8E">
        <w:rPr>
          <w:rFonts w:cs="Times New Roman"/>
          <w:szCs w:val="28"/>
          <w:u w:val="single"/>
        </w:rPr>
        <w:t xml:space="preserve"> </w:t>
      </w:r>
      <w:r w:rsidRPr="00950B8E">
        <w:rPr>
          <w:rFonts w:cs="Times New Roman"/>
          <w:szCs w:val="28"/>
          <w:u w:val="single"/>
        </w:rPr>
        <w:tab/>
      </w:r>
      <w:r w:rsidRPr="00950B8E">
        <w:rPr>
          <w:rFonts w:cs="Times New Roman"/>
          <w:szCs w:val="28"/>
          <w:u w:val="single"/>
        </w:rPr>
        <w:tab/>
        <w:t xml:space="preserve">   </w:t>
      </w:r>
      <w:r w:rsidRPr="00950B8E">
        <w:rPr>
          <w:rFonts w:cs="Times New Roman"/>
          <w:szCs w:val="28"/>
          <w:u w:val="single"/>
        </w:rPr>
        <w:tab/>
        <w:t xml:space="preserve"> </w:t>
      </w:r>
      <w:r w:rsidRPr="00950B8E">
        <w:rPr>
          <w:rFonts w:cs="Times New Roman"/>
          <w:szCs w:val="28"/>
        </w:rPr>
        <w:t xml:space="preserve">З.М. </w:t>
      </w:r>
      <w:proofErr w:type="spellStart"/>
      <w:r w:rsidRPr="00950B8E">
        <w:rPr>
          <w:rFonts w:cs="Times New Roman"/>
          <w:szCs w:val="28"/>
        </w:rPr>
        <w:t>Альбекова</w:t>
      </w:r>
      <w:proofErr w:type="spellEnd"/>
    </w:p>
    <w:p w:rsidR="001544F3" w:rsidRPr="001544F3" w:rsidRDefault="007C4D76" w:rsidP="001544F3">
      <w:pPr>
        <w:spacing w:line="240" w:lineRule="auto"/>
        <w:ind w:firstLine="0"/>
        <w:jc w:val="left"/>
        <w:rPr>
          <w:rFonts w:cs="Times New Roman"/>
          <w:sz w:val="20"/>
          <w:szCs w:val="20"/>
          <w:lang w:eastAsia="ru-RU"/>
        </w:rPr>
      </w:pP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           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>(подпись)</w:t>
      </w:r>
      <w:r w:rsidRPr="00950B8E">
        <w:rPr>
          <w:rFonts w:cs="Times New Roman"/>
          <w:sz w:val="20"/>
          <w:szCs w:val="20"/>
          <w:lang w:eastAsia="ru-RU"/>
        </w:rPr>
        <w:tab/>
      </w:r>
      <w:r w:rsidRPr="00950B8E">
        <w:rPr>
          <w:rFonts w:cs="Times New Roman"/>
          <w:sz w:val="20"/>
          <w:szCs w:val="20"/>
          <w:lang w:eastAsia="ru-RU"/>
        </w:rPr>
        <w:tab/>
        <w:t xml:space="preserve">  </w:t>
      </w:r>
    </w:p>
    <w:p w:rsidR="001544F3" w:rsidRDefault="001544F3" w:rsidP="007C4D76">
      <w:pPr>
        <w:spacing w:after="160" w:line="256" w:lineRule="auto"/>
        <w:ind w:firstLine="0"/>
        <w:jc w:val="center"/>
        <w:rPr>
          <w:rFonts w:cs="Times New Roman"/>
          <w:szCs w:val="28"/>
          <w:lang w:eastAsia="ru-RU"/>
        </w:rPr>
      </w:pPr>
    </w:p>
    <w:p w:rsidR="007C4D76" w:rsidRDefault="007C4D76" w:rsidP="007C4D76">
      <w:pPr>
        <w:spacing w:after="160" w:line="256" w:lineRule="auto"/>
        <w:ind w:firstLine="0"/>
        <w:jc w:val="center"/>
        <w:rPr>
          <w:rFonts w:cs="Times New Roman"/>
          <w:szCs w:val="28"/>
          <w:lang w:eastAsia="ru-RU"/>
        </w:rPr>
      </w:pPr>
      <w:r w:rsidRPr="00950B8E">
        <w:rPr>
          <w:rFonts w:asciiTheme="minorHAnsi" w:eastAsiaTheme="minorHAnsi" w:hAnsiTheme="minorHAnsi"/>
          <w:noProof/>
          <w:sz w:val="22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C369064" wp14:editId="044E45CA">
            <wp:simplePos x="0" y="0"/>
            <wp:positionH relativeFrom="column">
              <wp:posOffset>5876527</wp:posOffset>
            </wp:positionH>
            <wp:positionV relativeFrom="paragraph">
              <wp:posOffset>179867</wp:posOffset>
            </wp:positionV>
            <wp:extent cx="393405" cy="393405"/>
            <wp:effectExtent l="0" t="0" r="6985" b="698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0B8E">
        <w:rPr>
          <w:rFonts w:cs="Times New Roman"/>
          <w:szCs w:val="28"/>
          <w:lang w:eastAsia="ru-RU"/>
        </w:rPr>
        <w:t>Ставрополь, 2026 г.</w:t>
      </w:r>
    </w:p>
    <w:p w:rsidR="001544F3" w:rsidRPr="00524D09" w:rsidRDefault="001544F3" w:rsidP="001544F3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государственное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автономное</w:t>
      </w:r>
      <w:r w:rsidRPr="00524D09">
        <w:rPr>
          <w:rFonts w:cs="Times New Roman"/>
          <w:color w:val="000009"/>
          <w:spacing w:val="-1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образовательное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учреждение высшего образования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«СЕВЕРО-КАВКАЗСКИЙ</w:t>
      </w:r>
      <w:r w:rsidRPr="00524D09">
        <w:rPr>
          <w:rFonts w:cs="Times New Roman"/>
          <w:color w:val="000009"/>
          <w:spacing w:val="2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ФЕДЕРАЛЬНЫЙ</w:t>
      </w:r>
      <w:r w:rsidRPr="00524D09">
        <w:rPr>
          <w:rFonts w:cs="Times New Roman"/>
          <w:color w:val="000009"/>
          <w:spacing w:val="2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УНИВЕРСИТЕТ»</w:t>
      </w:r>
    </w:p>
    <w:p w:rsidR="001544F3" w:rsidRPr="00524D09" w:rsidRDefault="001544F3" w:rsidP="001544F3">
      <w:pPr>
        <w:widowControl w:val="0"/>
        <w:autoSpaceDE w:val="0"/>
        <w:autoSpaceDN w:val="0"/>
        <w:spacing w:line="299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Институт</w:t>
      </w:r>
      <w:r w:rsidRPr="00524D09">
        <w:rPr>
          <w:rFonts w:cs="Times New Roman"/>
          <w:color w:val="000009"/>
          <w:spacing w:val="-1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перспективной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инженерии</w:t>
      </w:r>
    </w:p>
    <w:p w:rsidR="001544F3" w:rsidRPr="00524D09" w:rsidRDefault="001544F3" w:rsidP="001544F3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Кафедра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межинститутская</w:t>
      </w:r>
      <w:r w:rsidRPr="00524D09">
        <w:rPr>
          <w:rFonts w:cs="Times New Roman"/>
          <w:color w:val="000009"/>
          <w:spacing w:val="11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базовая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autoSpaceDE w:val="0"/>
        <w:autoSpaceDN w:val="0"/>
        <w:spacing w:before="267" w:line="298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Направление</w:t>
      </w:r>
      <w:r w:rsidRPr="00524D09">
        <w:rPr>
          <w:rFonts w:cs="Times New Roman"/>
          <w:color w:val="000009"/>
          <w:spacing w:val="-13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подготовки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09.03.04</w:t>
      </w:r>
      <w:r w:rsidRPr="00524D09">
        <w:rPr>
          <w:rFonts w:cs="Times New Roman"/>
          <w:color w:val="000009"/>
          <w:spacing w:val="-1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«Программная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инженерия»</w:t>
      </w:r>
    </w:p>
    <w:p w:rsidR="001544F3" w:rsidRPr="00524D09" w:rsidRDefault="001544F3" w:rsidP="001544F3">
      <w:pPr>
        <w:widowControl w:val="0"/>
        <w:autoSpaceDE w:val="0"/>
        <w:autoSpaceDN w:val="0"/>
        <w:spacing w:line="298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Направленность</w:t>
      </w:r>
      <w:r w:rsidRPr="00524D09">
        <w:rPr>
          <w:rFonts w:cs="Times New Roman"/>
          <w:color w:val="000009"/>
          <w:spacing w:val="-1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(профиль)</w:t>
      </w:r>
      <w:r w:rsidRPr="00524D09">
        <w:rPr>
          <w:rFonts w:cs="Times New Roman"/>
          <w:color w:val="000009"/>
          <w:spacing w:val="-16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«Разработка</w:t>
      </w:r>
      <w:r w:rsidRPr="00524D09">
        <w:rPr>
          <w:rFonts w:cs="Times New Roman"/>
          <w:color w:val="000009"/>
          <w:spacing w:val="-15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1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сопровождение</w:t>
      </w:r>
      <w:r w:rsidRPr="00524D09">
        <w:rPr>
          <w:rFonts w:cs="Times New Roman"/>
          <w:color w:val="000009"/>
          <w:spacing w:val="-15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r w:rsidRPr="00524D09">
        <w:rPr>
          <w:rFonts w:cs="Times New Roman"/>
          <w:color w:val="000009"/>
          <w:spacing w:val="-1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обеспечения»</w:t>
      </w: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ЗАДАНИЕ</w:t>
      </w:r>
    </w:p>
    <w:p w:rsidR="001544F3" w:rsidRPr="00524D09" w:rsidRDefault="001544F3" w:rsidP="001544F3">
      <w:pPr>
        <w:widowControl w:val="0"/>
        <w:autoSpaceDE w:val="0"/>
        <w:autoSpaceDN w:val="0"/>
        <w:spacing w:before="4" w:line="240" w:lineRule="auto"/>
        <w:ind w:left="140" w:right="3603" w:firstLine="3711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на</w:t>
      </w:r>
      <w:r w:rsidRPr="00524D09">
        <w:rPr>
          <w:rFonts w:cs="Times New Roman"/>
          <w:color w:val="000009"/>
          <w:spacing w:val="-1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курсовую</w:t>
      </w:r>
      <w:r w:rsidRPr="00524D09">
        <w:rPr>
          <w:rFonts w:cs="Times New Roman"/>
          <w:color w:val="000009"/>
          <w:spacing w:val="-1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 xml:space="preserve">работу студента </w:t>
      </w:r>
      <w:r>
        <w:rPr>
          <w:rFonts w:cs="Times New Roman"/>
          <w:color w:val="000009"/>
          <w:sz w:val="26"/>
          <w:u w:val="single" w:color="000009"/>
        </w:rPr>
        <w:t>Постникова Ильи Викторовича</w:t>
      </w:r>
    </w:p>
    <w:p w:rsidR="001544F3" w:rsidRPr="00524D09" w:rsidRDefault="001544F3" w:rsidP="001544F3">
      <w:pPr>
        <w:widowControl w:val="0"/>
        <w:autoSpaceDE w:val="0"/>
        <w:autoSpaceDN w:val="0"/>
        <w:spacing w:line="296" w:lineRule="exact"/>
        <w:ind w:left="3531" w:firstLine="0"/>
        <w:rPr>
          <w:rFonts w:cs="Times New Roman"/>
          <w:i/>
          <w:sz w:val="26"/>
        </w:rPr>
      </w:pPr>
      <w:r w:rsidRPr="00524D09">
        <w:rPr>
          <w:rFonts w:cs="Times New Roman"/>
          <w:i/>
          <w:color w:val="000009"/>
          <w:sz w:val="26"/>
        </w:rPr>
        <w:t>(фамилия,</w:t>
      </w:r>
      <w:r w:rsidRPr="00524D09">
        <w:rPr>
          <w:rFonts w:cs="Times New Roman"/>
          <w:i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i/>
          <w:color w:val="000009"/>
          <w:sz w:val="26"/>
        </w:rPr>
        <w:t>имя,</w:t>
      </w:r>
      <w:r w:rsidRPr="00524D09">
        <w:rPr>
          <w:rFonts w:cs="Times New Roman"/>
          <w:i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отчество)</w:t>
      </w:r>
    </w:p>
    <w:p w:rsidR="001544F3" w:rsidRPr="00524D09" w:rsidRDefault="001544F3" w:rsidP="001544F3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по</w:t>
      </w:r>
      <w:r w:rsidRPr="00524D09">
        <w:rPr>
          <w:rFonts w:cs="Times New Roman"/>
          <w:color w:val="000009"/>
          <w:spacing w:val="-1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дисциплине</w:t>
      </w:r>
      <w:r w:rsidRPr="00524D09">
        <w:rPr>
          <w:rFonts w:cs="Times New Roman"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«</w:t>
      </w:r>
      <w:r w:rsidRPr="00524D09">
        <w:rPr>
          <w:rFonts w:cs="Times New Roman"/>
          <w:color w:val="000009"/>
          <w:sz w:val="26"/>
          <w:u w:val="single" w:color="000009"/>
        </w:rPr>
        <w:t>Программная</w:t>
      </w:r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инженерия»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92143E">
      <w:pPr>
        <w:widowControl w:val="0"/>
        <w:numPr>
          <w:ilvl w:val="0"/>
          <w:numId w:val="76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rPr>
          <w:rFonts w:cs="Times New Roman"/>
          <w:sz w:val="26"/>
          <w:szCs w:val="28"/>
        </w:rPr>
      </w:pPr>
      <w:r w:rsidRPr="001544F3">
        <w:rPr>
          <w:rFonts w:cs="Times New Roman"/>
          <w:color w:val="000009"/>
          <w:sz w:val="26"/>
        </w:rPr>
        <w:t>Тема</w:t>
      </w:r>
      <w:r w:rsidRPr="001544F3">
        <w:rPr>
          <w:rFonts w:cs="Times New Roman"/>
          <w:color w:val="000009"/>
          <w:spacing w:val="-11"/>
          <w:sz w:val="26"/>
        </w:rPr>
        <w:t xml:space="preserve"> </w:t>
      </w:r>
      <w:r w:rsidRPr="001544F3">
        <w:rPr>
          <w:rFonts w:cs="Times New Roman"/>
          <w:color w:val="000009"/>
          <w:sz w:val="26"/>
        </w:rPr>
        <w:t>работы</w:t>
      </w:r>
      <w:r w:rsidRPr="001544F3">
        <w:rPr>
          <w:rFonts w:cs="Times New Roman"/>
          <w:color w:val="000009"/>
          <w:spacing w:val="-10"/>
          <w:sz w:val="26"/>
        </w:rPr>
        <w:t xml:space="preserve"> </w:t>
      </w:r>
      <w:r w:rsidRPr="001544F3">
        <w:rPr>
          <w:rFonts w:cs="Times New Roman"/>
          <w:sz w:val="26"/>
          <w:szCs w:val="26"/>
          <w:u w:val="single"/>
        </w:rPr>
        <w:t>Разработка мобильного приложения для ведения коллекции фильмов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Цель: </w:t>
      </w:r>
      <w:r w:rsidRPr="00524D09">
        <w:rPr>
          <w:rFonts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Задачи:</w:t>
      </w:r>
    </w:p>
    <w:p w:rsidR="001544F3" w:rsidRPr="00524D09" w:rsidRDefault="001544F3" w:rsidP="001544F3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z w:val="26"/>
          <w:u w:val="single" w:color="000009"/>
        </w:rPr>
        <w:t>Анализ</w:t>
      </w:r>
      <w:r w:rsidRPr="00524D09">
        <w:rPr>
          <w:rFonts w:cs="Times New Roman"/>
          <w:color w:val="000009"/>
          <w:spacing w:val="-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прикладной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задачи</w:t>
      </w:r>
      <w:r w:rsidRPr="00524D09">
        <w:rPr>
          <w:rFonts w:cs="Times New Roman"/>
          <w:color w:val="000009"/>
          <w:spacing w:val="-5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методов</w:t>
      </w:r>
      <w:r w:rsidRPr="00524D09">
        <w:rPr>
          <w:rFonts w:cs="Times New Roman"/>
          <w:color w:val="000009"/>
          <w:spacing w:val="-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ее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решения.</w:t>
      </w:r>
      <w:r w:rsidRPr="00524D09">
        <w:rPr>
          <w:rFonts w:cs="Times New Roman"/>
          <w:color w:val="000009"/>
          <w:spacing w:val="-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Обоснование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выбора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средств,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z w:val="26"/>
          <w:u w:val="single" w:color="000009"/>
        </w:rPr>
        <w:t>Разработка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алгоритмов</w:t>
      </w:r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решения</w:t>
      </w:r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задачи.</w:t>
      </w: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Реализация</w:t>
      </w:r>
      <w:r w:rsidRPr="00524D09">
        <w:rPr>
          <w:rFonts w:cs="Times New Roman"/>
          <w:color w:val="000009"/>
          <w:spacing w:val="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программного</w:t>
      </w: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</w:p>
    <w:p w:rsidR="001544F3" w:rsidRPr="00524D09" w:rsidRDefault="001544F3" w:rsidP="001544F3">
      <w:pPr>
        <w:widowControl w:val="0"/>
        <w:numPr>
          <w:ilvl w:val="1"/>
          <w:numId w:val="76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Отладка</w:t>
      </w:r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9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тестирование</w:t>
      </w:r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Перечень</w:t>
      </w:r>
      <w:r w:rsidRPr="00524D09">
        <w:rPr>
          <w:rFonts w:cs="Times New Roman"/>
          <w:color w:val="000009"/>
          <w:spacing w:val="-1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подлежащих</w:t>
      </w:r>
      <w:r w:rsidRPr="00524D09">
        <w:rPr>
          <w:rFonts w:cs="Times New Roman"/>
          <w:color w:val="000009"/>
          <w:spacing w:val="-1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разработке</w:t>
      </w:r>
      <w:r w:rsidRPr="00524D09">
        <w:rPr>
          <w:rFonts w:cs="Times New Roman"/>
          <w:color w:val="000009"/>
          <w:spacing w:val="-15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вопросов:</w:t>
      </w:r>
    </w:p>
    <w:p w:rsidR="001544F3" w:rsidRPr="00524D09" w:rsidRDefault="001544F3" w:rsidP="001544F3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140" w:right="139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524D09">
        <w:rPr>
          <w:rFonts w:cs="Times New Roman"/>
          <w:color w:val="000009"/>
          <w:sz w:val="26"/>
          <w:u w:val="single" w:color="000009"/>
        </w:rPr>
        <w:t>постановка условия задачи,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программирования</w:t>
      </w:r>
    </w:p>
    <w:p w:rsidR="001544F3" w:rsidRPr="00524D09" w:rsidRDefault="001544F3" w:rsidP="001544F3">
      <w:pPr>
        <w:widowControl w:val="0"/>
        <w:autoSpaceDE w:val="0"/>
        <w:autoSpaceDN w:val="0"/>
        <w:spacing w:before="298"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б) проектная часть: </w:t>
      </w:r>
      <w:r w:rsidRPr="00524D09">
        <w:rPr>
          <w:rFonts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задачи, методов классов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в)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реализация: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описание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структуры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проекта,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описание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файлов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проекта,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разработка программного кода, тестирование программы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Исходные</w:t>
      </w:r>
      <w:r w:rsidRPr="00524D09">
        <w:rPr>
          <w:rFonts w:cs="Times New Roman"/>
          <w:color w:val="000009"/>
          <w:spacing w:val="-14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данные:</w:t>
      </w:r>
    </w:p>
    <w:p w:rsidR="001544F3" w:rsidRPr="00524D09" w:rsidRDefault="001544F3" w:rsidP="001544F3">
      <w:pPr>
        <w:widowControl w:val="0"/>
        <w:autoSpaceDE w:val="0"/>
        <w:autoSpaceDN w:val="0"/>
        <w:spacing w:before="129" w:line="240" w:lineRule="auto"/>
        <w:ind w:left="140" w:hanging="282"/>
        <w:rPr>
          <w:rFonts w:cs="Times New Roman"/>
          <w:sz w:val="26"/>
        </w:rPr>
        <w:sectPr w:rsidR="001544F3" w:rsidRPr="00524D09" w:rsidSect="001544F3">
          <w:footerReference w:type="even" r:id="rId9"/>
          <w:type w:val="continuous"/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:rsidR="001544F3" w:rsidRPr="00524D09" w:rsidRDefault="001544F3" w:rsidP="001544F3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right="148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lastRenderedPageBreak/>
        <w:t>а)</w:t>
      </w:r>
      <w:r w:rsidRPr="00524D09">
        <w:rPr>
          <w:rFonts w:cs="Times New Roman"/>
          <w:color w:val="000009"/>
          <w:spacing w:val="3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по</w:t>
      </w:r>
      <w:r w:rsidRPr="00524D09">
        <w:rPr>
          <w:rFonts w:cs="Times New Roman"/>
          <w:color w:val="000009"/>
          <w:spacing w:val="3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литературным</w:t>
      </w:r>
      <w:r w:rsidRPr="00524D09">
        <w:rPr>
          <w:rFonts w:cs="Times New Roman"/>
          <w:color w:val="000009"/>
          <w:spacing w:val="3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источникам:</w:t>
      </w:r>
      <w:r w:rsidRPr="00524D09">
        <w:rPr>
          <w:rFonts w:cs="Times New Roman"/>
          <w:color w:val="000009"/>
          <w:spacing w:val="3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ГОСТы,</w:t>
      </w:r>
      <w:r w:rsidRPr="00524D09">
        <w:rPr>
          <w:rFonts w:cs="Times New Roman"/>
          <w:color w:val="000009"/>
          <w:spacing w:val="3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международные</w:t>
      </w:r>
      <w:r w:rsidRPr="00524D09">
        <w:rPr>
          <w:rFonts w:cs="Times New Roman"/>
          <w:color w:val="000009"/>
          <w:spacing w:val="36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стандарты,</w:t>
      </w:r>
      <w:r w:rsidRPr="00524D09">
        <w:rPr>
          <w:rFonts w:cs="Times New Roman"/>
          <w:color w:val="000009"/>
          <w:spacing w:val="3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программные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autoSpaceDE w:val="0"/>
        <w:autoSpaceDN w:val="0"/>
        <w:spacing w:before="294" w:line="240" w:lineRule="auto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б)</w:t>
      </w:r>
      <w:r w:rsidRPr="00524D09">
        <w:rPr>
          <w:rFonts w:cs="Times New Roman"/>
          <w:color w:val="000009"/>
          <w:spacing w:val="40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исходные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данные,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подготовленные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для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тестирования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объекта</w:t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профессиональной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Список рекомендуемой литературы </w:t>
      </w:r>
      <w:r w:rsidRPr="00524D09">
        <w:rPr>
          <w:rFonts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:rsidR="001544F3" w:rsidRPr="00524D09" w:rsidRDefault="001544F3" w:rsidP="001544F3">
      <w:pPr>
        <w:widowControl w:val="0"/>
        <w:numPr>
          <w:ilvl w:val="0"/>
          <w:numId w:val="75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rPr>
          <w:rFonts w:cs="Times New Roman"/>
          <w:sz w:val="26"/>
        </w:rPr>
      </w:pPr>
      <w:r w:rsidRPr="00524D09">
        <w:rPr>
          <w:rFonts w:cs="Times New Roman"/>
          <w:sz w:val="26"/>
        </w:rPr>
        <w:t>Павловская</w:t>
      </w:r>
      <w:r w:rsidRPr="00524D09">
        <w:rPr>
          <w:rFonts w:cs="Times New Roman"/>
          <w:spacing w:val="-16"/>
          <w:sz w:val="26"/>
        </w:rPr>
        <w:t xml:space="preserve"> </w:t>
      </w:r>
      <w:r w:rsidRPr="00524D09">
        <w:rPr>
          <w:rFonts w:cs="Times New Roman"/>
          <w:sz w:val="26"/>
        </w:rPr>
        <w:t>Т.А.</w:t>
      </w:r>
      <w:r w:rsidRPr="00524D09">
        <w:rPr>
          <w:rFonts w:cs="Times New Roman"/>
          <w:spacing w:val="-9"/>
          <w:sz w:val="26"/>
        </w:rPr>
        <w:t xml:space="preserve"> </w:t>
      </w:r>
      <w:r w:rsidRPr="00524D09">
        <w:rPr>
          <w:rFonts w:cs="Times New Roman"/>
          <w:sz w:val="26"/>
        </w:rPr>
        <w:t>C/C++.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Программирование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на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языке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высокого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уровня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/</w:t>
      </w:r>
      <w:r w:rsidRPr="00524D09">
        <w:rPr>
          <w:rFonts w:cs="Times New Roman"/>
          <w:spacing w:val="-17"/>
          <w:sz w:val="26"/>
        </w:rPr>
        <w:t xml:space="preserve"> </w:t>
      </w:r>
      <w:r w:rsidRPr="00524D09">
        <w:rPr>
          <w:rFonts w:cs="Times New Roman"/>
          <w:sz w:val="26"/>
        </w:rPr>
        <w:t>Т.</w:t>
      </w:r>
      <w:r w:rsidRPr="00524D09">
        <w:rPr>
          <w:rFonts w:cs="Times New Roman"/>
          <w:spacing w:val="-14"/>
          <w:sz w:val="26"/>
        </w:rPr>
        <w:t xml:space="preserve"> </w:t>
      </w:r>
      <w:r w:rsidRPr="00524D09">
        <w:rPr>
          <w:rFonts w:cs="Times New Roman"/>
          <w:sz w:val="26"/>
        </w:rPr>
        <w:t xml:space="preserve">А. Павловская. </w:t>
      </w:r>
      <w:r>
        <w:rPr>
          <w:rFonts w:cs="Times New Roman"/>
          <w:sz w:val="26"/>
        </w:rPr>
        <w:t>-</w:t>
      </w:r>
      <w:r w:rsidRPr="00524D09">
        <w:rPr>
          <w:rFonts w:cs="Times New Roman"/>
          <w:sz w:val="26"/>
        </w:rPr>
        <w:t xml:space="preserve"> СПб.: Питер, 2003 - 461 с.</w:t>
      </w:r>
    </w:p>
    <w:p w:rsidR="001544F3" w:rsidRPr="00524D09" w:rsidRDefault="001544F3" w:rsidP="001544F3">
      <w:pPr>
        <w:widowControl w:val="0"/>
        <w:numPr>
          <w:ilvl w:val="0"/>
          <w:numId w:val="75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rPr>
          <w:rFonts w:cs="Times New Roman"/>
          <w:sz w:val="26"/>
        </w:rPr>
      </w:pPr>
      <w:r w:rsidRPr="00524D09">
        <w:rPr>
          <w:rFonts w:cs="Times New Roman"/>
          <w:sz w:val="26"/>
        </w:rPr>
        <w:t>Павловская</w:t>
      </w:r>
      <w:r w:rsidRPr="00524D09">
        <w:rPr>
          <w:rFonts w:cs="Times New Roman"/>
          <w:spacing w:val="-16"/>
          <w:sz w:val="26"/>
        </w:rPr>
        <w:t xml:space="preserve"> </w:t>
      </w:r>
      <w:r w:rsidRPr="00524D09">
        <w:rPr>
          <w:rFonts w:cs="Times New Roman"/>
          <w:sz w:val="26"/>
        </w:rPr>
        <w:t>Т.А.,</w:t>
      </w:r>
      <w:r w:rsidRPr="00524D09">
        <w:rPr>
          <w:rFonts w:cs="Times New Roman"/>
          <w:spacing w:val="-16"/>
          <w:sz w:val="26"/>
        </w:rPr>
        <w:t xml:space="preserve"> </w:t>
      </w:r>
      <w:r w:rsidRPr="00524D09">
        <w:rPr>
          <w:rFonts w:cs="Times New Roman"/>
          <w:sz w:val="26"/>
        </w:rPr>
        <w:t>Щупак</w:t>
      </w:r>
      <w:r w:rsidRPr="00524D09">
        <w:rPr>
          <w:rFonts w:cs="Times New Roman"/>
          <w:spacing w:val="-14"/>
          <w:sz w:val="26"/>
        </w:rPr>
        <w:t xml:space="preserve"> </w:t>
      </w:r>
      <w:r w:rsidRPr="00524D09">
        <w:rPr>
          <w:rFonts w:cs="Times New Roman"/>
          <w:sz w:val="26"/>
        </w:rPr>
        <w:t>Ю.А.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Структурное</w:t>
      </w:r>
      <w:r w:rsidRPr="00524D09">
        <w:rPr>
          <w:rFonts w:cs="Times New Roman"/>
          <w:spacing w:val="-13"/>
          <w:sz w:val="26"/>
        </w:rPr>
        <w:t xml:space="preserve"> </w:t>
      </w:r>
      <w:r w:rsidRPr="00524D09">
        <w:rPr>
          <w:rFonts w:cs="Times New Roman"/>
          <w:sz w:val="26"/>
        </w:rPr>
        <w:t>программирование:</w:t>
      </w:r>
      <w:r w:rsidRPr="00524D09">
        <w:rPr>
          <w:rFonts w:cs="Times New Roman"/>
          <w:spacing w:val="-8"/>
          <w:sz w:val="26"/>
        </w:rPr>
        <w:t xml:space="preserve"> </w:t>
      </w:r>
      <w:r w:rsidRPr="00524D09">
        <w:rPr>
          <w:rFonts w:cs="Times New Roman"/>
          <w:sz w:val="26"/>
        </w:rPr>
        <w:t>практикум</w:t>
      </w:r>
      <w:r w:rsidRPr="00524D09">
        <w:rPr>
          <w:rFonts w:cs="Times New Roman"/>
          <w:spacing w:val="-14"/>
          <w:sz w:val="26"/>
        </w:rPr>
        <w:t xml:space="preserve"> </w:t>
      </w:r>
      <w:r w:rsidRPr="00524D09">
        <w:rPr>
          <w:rFonts w:cs="Times New Roman"/>
          <w:sz w:val="26"/>
        </w:rPr>
        <w:t xml:space="preserve">/ Т. А. Павловская. </w:t>
      </w:r>
      <w:r>
        <w:rPr>
          <w:rFonts w:cs="Times New Roman"/>
          <w:sz w:val="26"/>
        </w:rPr>
        <w:t>-</w:t>
      </w:r>
      <w:r w:rsidRPr="00524D09">
        <w:rPr>
          <w:rFonts w:cs="Times New Roman"/>
          <w:sz w:val="26"/>
        </w:rPr>
        <w:t xml:space="preserve"> СПб.: Питер, 2003 - 240 с.</w:t>
      </w:r>
    </w:p>
    <w:p w:rsidR="001544F3" w:rsidRPr="00524D09" w:rsidRDefault="001544F3" w:rsidP="001544F3">
      <w:pPr>
        <w:widowControl w:val="0"/>
        <w:numPr>
          <w:ilvl w:val="0"/>
          <w:numId w:val="75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rPr>
          <w:rFonts w:cs="Times New Roman"/>
          <w:sz w:val="26"/>
        </w:rPr>
      </w:pPr>
      <w:r w:rsidRPr="00524D09">
        <w:rPr>
          <w:rFonts w:cs="Times New Roman"/>
          <w:sz w:val="26"/>
        </w:rPr>
        <w:t xml:space="preserve">Гамма Э., Хелм Р., Джонсон Р., </w:t>
      </w:r>
      <w:proofErr w:type="spellStart"/>
      <w:r w:rsidRPr="00524D09">
        <w:rPr>
          <w:rFonts w:cs="Times New Roman"/>
          <w:sz w:val="26"/>
        </w:rPr>
        <w:t>Влиссидес</w:t>
      </w:r>
      <w:proofErr w:type="spellEnd"/>
      <w:r w:rsidRPr="00524D09">
        <w:rPr>
          <w:rFonts w:cs="Times New Roman"/>
          <w:sz w:val="26"/>
        </w:rPr>
        <w:t xml:space="preserve"> Дж. Приемы объектно- ориентированного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программирования.</w:t>
      </w:r>
      <w:r w:rsidRPr="00524D09">
        <w:rPr>
          <w:rFonts w:cs="Times New Roman"/>
          <w:spacing w:val="-9"/>
          <w:sz w:val="26"/>
        </w:rPr>
        <w:t xml:space="preserve"> </w:t>
      </w:r>
      <w:r w:rsidRPr="00524D09">
        <w:rPr>
          <w:rFonts w:cs="Times New Roman"/>
          <w:sz w:val="26"/>
        </w:rPr>
        <w:t>Паттерны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проектирования.</w:t>
      </w:r>
      <w:r w:rsidRPr="00524D09">
        <w:rPr>
          <w:rFonts w:cs="Times New Roman"/>
          <w:spacing w:val="-3"/>
          <w:sz w:val="26"/>
        </w:rPr>
        <w:t xml:space="preserve"> </w:t>
      </w:r>
      <w:r w:rsidRPr="00524D09">
        <w:rPr>
          <w:rFonts w:cs="Times New Roman"/>
          <w:sz w:val="26"/>
        </w:rPr>
        <w:t>–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СПб.:</w:t>
      </w:r>
      <w:r w:rsidRPr="00524D09">
        <w:rPr>
          <w:rFonts w:cs="Times New Roman"/>
          <w:spacing w:val="-11"/>
          <w:sz w:val="26"/>
        </w:rPr>
        <w:t xml:space="preserve"> </w:t>
      </w:r>
      <w:r w:rsidRPr="00524D09">
        <w:rPr>
          <w:rFonts w:cs="Times New Roman"/>
          <w:sz w:val="26"/>
        </w:rPr>
        <w:t>Питер, 2014. – 368 с.: ил. – (Серия «Библиотека программиста»).</w:t>
      </w:r>
    </w:p>
    <w:p w:rsidR="001544F3" w:rsidRPr="00524D09" w:rsidRDefault="001544F3" w:rsidP="001544F3">
      <w:pPr>
        <w:widowControl w:val="0"/>
        <w:autoSpaceDE w:val="0"/>
        <w:autoSpaceDN w:val="0"/>
        <w:spacing w:before="152" w:line="240" w:lineRule="auto"/>
        <w:ind w:firstLine="0"/>
        <w:rPr>
          <w:rFonts w:cs="Times New Roman"/>
          <w:sz w:val="26"/>
          <w:szCs w:val="28"/>
        </w:rPr>
      </w:pP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Контрольные</w:t>
      </w:r>
      <w:r w:rsidRPr="00524D09">
        <w:rPr>
          <w:rFonts w:cs="Times New Roman"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сроки</w:t>
      </w:r>
      <w:r w:rsidRPr="00524D09">
        <w:rPr>
          <w:rFonts w:cs="Times New Roman"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представления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отдельных</w:t>
      </w:r>
      <w:r w:rsidRPr="00524D09">
        <w:rPr>
          <w:rFonts w:cs="Times New Roman"/>
          <w:color w:val="000009"/>
          <w:spacing w:val="-8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разделов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курсовой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 xml:space="preserve">работы: </w:t>
      </w:r>
    </w:p>
    <w:p w:rsidR="001544F3" w:rsidRPr="00524D09" w:rsidRDefault="001544F3" w:rsidP="001544F3">
      <w:pPr>
        <w:widowControl w:val="0"/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25 % - предоставление первого раздела</w:t>
      </w:r>
      <w:proofErr w:type="gramStart"/>
      <w:r w:rsidRPr="00524D09">
        <w:rPr>
          <w:rFonts w:cs="Times New Roman"/>
          <w:color w:val="000009"/>
          <w:spacing w:val="80"/>
          <w:w w:val="15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</w:t>
      </w:r>
      <w:proofErr w:type="gramEnd"/>
      <w:r w:rsidRPr="00524D09">
        <w:rPr>
          <w:rFonts w:cs="Times New Roman"/>
          <w:color w:val="000009"/>
          <w:sz w:val="26"/>
        </w:rPr>
        <w:t>07» марта</w:t>
      </w:r>
      <w:r w:rsidRPr="00524D09">
        <w:rPr>
          <w:rFonts w:cs="Times New Roman"/>
          <w:color w:val="000009"/>
          <w:spacing w:val="80"/>
          <w:w w:val="15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 г.</w:t>
      </w: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left="472" w:right="222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50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% - предоставление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второго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</w:t>
      </w:r>
      <w:proofErr w:type="gramEnd"/>
      <w:r w:rsidRPr="00524D09">
        <w:rPr>
          <w:rFonts w:cs="Times New Roman"/>
          <w:color w:val="000009"/>
          <w:sz w:val="26"/>
        </w:rPr>
        <w:t>15»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апреля</w:t>
      </w:r>
      <w:r w:rsidRPr="00524D09">
        <w:rPr>
          <w:rFonts w:cs="Times New Roman"/>
          <w:color w:val="000009"/>
          <w:spacing w:val="8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  75</w:t>
      </w:r>
      <w:r w:rsidRPr="00524D09">
        <w:rPr>
          <w:rFonts w:cs="Times New Roman"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%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-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предоставление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третьего</w:t>
      </w:r>
      <w:r w:rsidRPr="00524D09">
        <w:rPr>
          <w:rFonts w:cs="Times New Roman"/>
          <w:color w:val="000009"/>
          <w:spacing w:val="-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</w:t>
      </w:r>
      <w:proofErr w:type="gramEnd"/>
      <w:r w:rsidRPr="00524D09">
        <w:rPr>
          <w:rFonts w:cs="Times New Roman"/>
          <w:color w:val="000009"/>
          <w:sz w:val="26"/>
        </w:rPr>
        <w:t>29»</w:t>
      </w:r>
      <w:r w:rsidRPr="00524D09">
        <w:rPr>
          <w:rFonts w:cs="Times New Roman"/>
          <w:color w:val="000009"/>
          <w:spacing w:val="-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апреля</w:t>
      </w:r>
      <w:r w:rsidRPr="00524D09">
        <w:rPr>
          <w:rFonts w:cs="Times New Roman"/>
          <w:color w:val="000009"/>
          <w:spacing w:val="-1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2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 100</w:t>
      </w:r>
      <w:r w:rsidRPr="00524D09">
        <w:rPr>
          <w:rFonts w:cs="Times New Roman"/>
          <w:color w:val="000009"/>
          <w:spacing w:val="-4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% - предоставление</w:t>
      </w:r>
      <w:r w:rsidRPr="00524D09">
        <w:rPr>
          <w:rFonts w:cs="Times New Roman"/>
          <w:color w:val="000009"/>
          <w:spacing w:val="-3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работы на отзыв</w:t>
      </w:r>
      <w:r w:rsidRPr="00524D09">
        <w:rPr>
          <w:rFonts w:cs="Times New Roman"/>
          <w:color w:val="000009"/>
          <w:spacing w:val="77"/>
          <w:w w:val="150"/>
          <w:sz w:val="26"/>
        </w:rPr>
        <w:t xml:space="preserve">   </w:t>
      </w:r>
      <w:r w:rsidRPr="00524D09">
        <w:rPr>
          <w:rFonts w:cs="Times New Roman"/>
          <w:color w:val="000009"/>
          <w:sz w:val="26"/>
        </w:rPr>
        <w:t>«10» мая</w:t>
      </w:r>
      <w:r w:rsidRPr="00524D09">
        <w:rPr>
          <w:rFonts w:cs="Times New Roman"/>
          <w:color w:val="000009"/>
          <w:spacing w:val="80"/>
          <w:w w:val="150"/>
          <w:sz w:val="26"/>
        </w:rPr>
        <w:t xml:space="preserve"> 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4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</w:t>
      </w:r>
    </w:p>
    <w:p w:rsidR="001544F3" w:rsidRPr="00524D09" w:rsidRDefault="001544F3" w:rsidP="001544F3">
      <w:pPr>
        <w:widowControl w:val="0"/>
        <w:numPr>
          <w:ilvl w:val="0"/>
          <w:numId w:val="76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Срок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защиты</w:t>
      </w:r>
      <w:r w:rsidRPr="00524D09">
        <w:rPr>
          <w:rFonts w:cs="Times New Roman"/>
          <w:color w:val="000009"/>
          <w:spacing w:val="-10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студентом</w:t>
      </w:r>
      <w:r w:rsidRPr="00524D09">
        <w:rPr>
          <w:rFonts w:cs="Times New Roman"/>
          <w:color w:val="000009"/>
          <w:spacing w:val="-9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курсовой</w:t>
      </w:r>
      <w:r w:rsidRPr="00524D09">
        <w:rPr>
          <w:rFonts w:cs="Times New Roman"/>
          <w:color w:val="000009"/>
          <w:spacing w:val="-8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>работы</w:t>
      </w:r>
      <w:r w:rsidRPr="00524D09">
        <w:rPr>
          <w:rFonts w:cs="Times New Roman"/>
          <w:color w:val="000009"/>
          <w:sz w:val="26"/>
        </w:rPr>
        <w:tab/>
        <w:t>«23»</w:t>
      </w:r>
      <w:r w:rsidRPr="00524D09">
        <w:rPr>
          <w:rFonts w:cs="Times New Roman"/>
          <w:color w:val="000009"/>
          <w:spacing w:val="58"/>
          <w:sz w:val="26"/>
        </w:rPr>
        <w:t xml:space="preserve"> </w:t>
      </w:r>
      <w:r w:rsidRPr="00524D09">
        <w:rPr>
          <w:rFonts w:cs="Times New Roman"/>
          <w:color w:val="000009"/>
          <w:spacing w:val="-5"/>
          <w:sz w:val="26"/>
        </w:rPr>
        <w:t>мая</w:t>
      </w:r>
      <w:r w:rsidRPr="00524D09">
        <w:rPr>
          <w:rFonts w:cs="Times New Roman"/>
          <w:color w:val="000009"/>
          <w:sz w:val="26"/>
        </w:rPr>
        <w:tab/>
        <w:t>2026</w:t>
      </w:r>
      <w:r w:rsidRPr="00524D09">
        <w:rPr>
          <w:rFonts w:cs="Times New Roman"/>
          <w:color w:val="000009"/>
          <w:spacing w:val="-5"/>
          <w:sz w:val="26"/>
        </w:rPr>
        <w:t xml:space="preserve"> г.</w:t>
      </w:r>
    </w:p>
    <w:p w:rsidR="001544F3" w:rsidRPr="00524D09" w:rsidRDefault="001544F3" w:rsidP="001544F3">
      <w:pPr>
        <w:widowControl w:val="0"/>
        <w:autoSpaceDE w:val="0"/>
        <w:autoSpaceDN w:val="0"/>
        <w:spacing w:before="1" w:line="600" w:lineRule="atLeast"/>
        <w:ind w:left="140" w:right="3603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</w:rPr>
        <w:t>Дата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выдачи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задания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«14»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февраля</w:t>
      </w:r>
      <w:r w:rsidRPr="00524D09">
        <w:rPr>
          <w:rFonts w:cs="Times New Roman"/>
          <w:color w:val="000009"/>
          <w:spacing w:val="-5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2026</w:t>
      </w:r>
      <w:r w:rsidRPr="00524D09">
        <w:rPr>
          <w:rFonts w:cs="Times New Roman"/>
          <w:color w:val="000009"/>
          <w:spacing w:val="-6"/>
          <w:sz w:val="26"/>
        </w:rPr>
        <w:t xml:space="preserve"> </w:t>
      </w:r>
      <w:r w:rsidRPr="00524D09">
        <w:rPr>
          <w:rFonts w:cs="Times New Roman"/>
          <w:color w:val="000009"/>
          <w:sz w:val="26"/>
        </w:rPr>
        <w:t>г. Руководитель курсовой работы</w:t>
      </w:r>
    </w:p>
    <w:p w:rsidR="001544F3" w:rsidRPr="00524D09" w:rsidRDefault="001544F3" w:rsidP="001544F3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z w:val="26"/>
          <w:u w:val="single" w:color="000009"/>
        </w:rPr>
        <w:t>К.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физ</w:t>
      </w:r>
      <w:proofErr w:type="spellEnd"/>
      <w:r w:rsidRPr="00524D09">
        <w:rPr>
          <w:rFonts w:cs="Times New Roman"/>
          <w:color w:val="000009"/>
          <w:sz w:val="26"/>
          <w:u w:val="single" w:color="000009"/>
        </w:rPr>
        <w:t>-мат.</w:t>
      </w:r>
      <w:r w:rsidRPr="00524D09">
        <w:rPr>
          <w:rFonts w:cs="Times New Roman"/>
          <w:color w:val="000009"/>
          <w:spacing w:val="-4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н.,</w:t>
      </w:r>
      <w:r w:rsidRPr="00524D09">
        <w:rPr>
          <w:rFonts w:cs="Times New Roman"/>
          <w:color w:val="000009"/>
          <w:spacing w:val="-7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>доцент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40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И.В. Свистунов</w:t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rPr>
          <w:rFonts w:cs="Times New Roman"/>
          <w:i/>
          <w:sz w:val="26"/>
        </w:rPr>
      </w:pPr>
      <w:r w:rsidRPr="00524D09">
        <w:rPr>
          <w:rFonts w:cs="Times New Roman"/>
          <w:i/>
          <w:color w:val="000009"/>
          <w:sz w:val="26"/>
        </w:rPr>
        <w:t>(ученая</w:t>
      </w:r>
      <w:r w:rsidRPr="00524D09">
        <w:rPr>
          <w:rFonts w:cs="Times New Roman"/>
          <w:i/>
          <w:color w:val="000009"/>
          <w:spacing w:val="-11"/>
          <w:sz w:val="26"/>
        </w:rPr>
        <w:t xml:space="preserve"> </w:t>
      </w:r>
      <w:r w:rsidRPr="00524D09">
        <w:rPr>
          <w:rFonts w:cs="Times New Roman"/>
          <w:i/>
          <w:color w:val="000009"/>
          <w:sz w:val="26"/>
        </w:rPr>
        <w:t>степень,</w:t>
      </w:r>
      <w:r w:rsidRPr="00524D09">
        <w:rPr>
          <w:rFonts w:cs="Times New Roman"/>
          <w:i/>
          <w:color w:val="000009"/>
          <w:spacing w:val="-12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звание)</w:t>
      </w:r>
      <w:r w:rsidRPr="00524D09">
        <w:rPr>
          <w:rFonts w:cs="Times New Roman"/>
          <w:i/>
          <w:color w:val="000009"/>
          <w:sz w:val="26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подпись)</w:t>
      </w:r>
      <w:r w:rsidRPr="00524D09">
        <w:rPr>
          <w:rFonts w:cs="Times New Roman"/>
          <w:i/>
          <w:color w:val="000009"/>
          <w:sz w:val="26"/>
        </w:rPr>
        <w:tab/>
        <w:t>(инициалы,</w:t>
      </w:r>
      <w:r w:rsidRPr="00524D09">
        <w:rPr>
          <w:rFonts w:cs="Times New Roman"/>
          <w:i/>
          <w:color w:val="000009"/>
          <w:spacing w:val="-14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фамилия)</w:t>
      </w:r>
    </w:p>
    <w:p w:rsidR="001544F3" w:rsidRPr="00524D09" w:rsidRDefault="001544F3" w:rsidP="001544F3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i/>
          <w:sz w:val="26"/>
          <w:szCs w:val="28"/>
        </w:rPr>
      </w:pPr>
    </w:p>
    <w:p w:rsidR="001544F3" w:rsidRPr="00524D09" w:rsidRDefault="001544F3" w:rsidP="001544F3">
      <w:pPr>
        <w:widowControl w:val="0"/>
        <w:autoSpaceDE w:val="0"/>
        <w:autoSpaceDN w:val="0"/>
        <w:spacing w:before="298" w:line="240" w:lineRule="auto"/>
        <w:ind w:firstLine="0"/>
        <w:rPr>
          <w:rFonts w:cs="Times New Roman"/>
          <w:i/>
          <w:sz w:val="26"/>
          <w:szCs w:val="28"/>
        </w:rPr>
      </w:pPr>
    </w:p>
    <w:p w:rsidR="001544F3" w:rsidRPr="00524D09" w:rsidRDefault="001544F3" w:rsidP="001544F3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rPr>
          <w:rFonts w:cs="Times New Roman"/>
          <w:sz w:val="26"/>
        </w:rPr>
      </w:pPr>
      <w:r w:rsidRPr="00524D09">
        <w:rPr>
          <w:rFonts w:cs="Times New Roman"/>
          <w:color w:val="000009"/>
          <w:spacing w:val="-2"/>
          <w:sz w:val="26"/>
        </w:rPr>
        <w:t>Задание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</w:rPr>
        <w:t>принял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10"/>
          <w:sz w:val="26"/>
        </w:rPr>
        <w:t>к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</w:rPr>
        <w:t>исполнению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</w:rPr>
        <w:t>студент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</w:rPr>
        <w:t xml:space="preserve">очной  </w:t>
      </w:r>
      <w:r w:rsidRPr="00524D09">
        <w:rPr>
          <w:rFonts w:cs="Times New Roman"/>
          <w:color w:val="000009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</w:rPr>
        <w:t xml:space="preserve">формы </w:t>
      </w:r>
      <w:r w:rsidRPr="00524D09">
        <w:rPr>
          <w:rFonts w:cs="Times New Roman"/>
          <w:color w:val="000009"/>
          <w:spacing w:val="-2"/>
          <w:sz w:val="26"/>
        </w:rPr>
        <w:t>обучения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u w:val="single" w:color="000009"/>
        </w:rPr>
        <w:t>3</w:t>
      </w:r>
      <w:r w:rsidRPr="00524D09">
        <w:rPr>
          <w:rFonts w:cs="Times New Roman"/>
          <w:color w:val="000009"/>
          <w:sz w:val="26"/>
        </w:rPr>
        <w:t xml:space="preserve"> </w:t>
      </w:r>
      <w:r w:rsidRPr="00524D09">
        <w:rPr>
          <w:rFonts w:cs="Times New Roman"/>
          <w:color w:val="000009"/>
          <w:spacing w:val="-2"/>
          <w:sz w:val="26"/>
        </w:rPr>
        <w:t xml:space="preserve">курса </w:t>
      </w:r>
      <w:r w:rsidRPr="00524D09">
        <w:rPr>
          <w:rFonts w:cs="Times New Roman"/>
          <w:color w:val="000009"/>
          <w:sz w:val="26"/>
        </w:rPr>
        <w:t xml:space="preserve">группы </w:t>
      </w:r>
      <w:r w:rsidRPr="00524D09">
        <w:rPr>
          <w:rFonts w:cs="Times New Roman"/>
          <w:color w:val="000009"/>
          <w:sz w:val="26"/>
          <w:u w:val="single" w:color="000009"/>
        </w:rPr>
        <w:t>ПИЖ-б-о-23-</w:t>
      </w:r>
      <w:r>
        <w:rPr>
          <w:rFonts w:cs="Times New Roman"/>
          <w:color w:val="000009"/>
          <w:sz w:val="26"/>
          <w:u w:val="single" w:color="000009"/>
        </w:rPr>
        <w:t>1</w:t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  <w:proofErr w:type="spellStart"/>
      <w:r>
        <w:rPr>
          <w:rFonts w:cs="Times New Roman"/>
          <w:color w:val="000009"/>
          <w:spacing w:val="-2"/>
          <w:sz w:val="26"/>
          <w:u w:val="single" w:color="000009"/>
        </w:rPr>
        <w:t>И.В.Постников</w:t>
      </w:r>
      <w:proofErr w:type="spellEnd"/>
      <w:r w:rsidRPr="00524D09">
        <w:rPr>
          <w:rFonts w:cs="Times New Roman"/>
          <w:color w:val="000009"/>
          <w:sz w:val="26"/>
          <w:u w:val="single" w:color="000009"/>
        </w:rPr>
        <w:tab/>
      </w:r>
      <w:r w:rsidRPr="00524D09">
        <w:rPr>
          <w:rFonts w:cs="Times New Roman"/>
          <w:color w:val="000009"/>
          <w:sz w:val="26"/>
          <w:u w:val="single" w:color="000009"/>
        </w:rPr>
        <w:tab/>
      </w:r>
    </w:p>
    <w:p w:rsidR="001544F3" w:rsidRPr="00524D09" w:rsidRDefault="001544F3" w:rsidP="001544F3">
      <w:pPr>
        <w:rPr>
          <w:rFonts w:cs="Times New Roman"/>
          <w:i/>
          <w:color w:val="000009"/>
          <w:spacing w:val="-2"/>
          <w:sz w:val="26"/>
        </w:rPr>
      </w:pP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</w:rPr>
        <w:t>подпись)</w:t>
      </w:r>
      <w:r w:rsidRPr="00524D09">
        <w:rPr>
          <w:rFonts w:cs="Times New Roman"/>
          <w:i/>
          <w:color w:val="000009"/>
          <w:sz w:val="26"/>
        </w:rPr>
        <w:tab/>
      </w:r>
      <w:r w:rsidRPr="00524D09">
        <w:rPr>
          <w:rFonts w:cs="Times New Roman"/>
          <w:i/>
          <w:color w:val="000009"/>
          <w:sz w:val="26"/>
        </w:rPr>
        <w:tab/>
        <w:t xml:space="preserve">   </w:t>
      </w:r>
      <w:proofErr w:type="gramStart"/>
      <w:r w:rsidRPr="00524D09">
        <w:rPr>
          <w:rFonts w:cs="Times New Roman"/>
          <w:i/>
          <w:color w:val="000009"/>
          <w:sz w:val="26"/>
        </w:rPr>
        <w:t xml:space="preserve">   </w:t>
      </w:r>
      <w:r w:rsidRPr="00524D09">
        <w:rPr>
          <w:rFonts w:cs="Times New Roman"/>
          <w:i/>
          <w:color w:val="000009"/>
          <w:spacing w:val="-2"/>
          <w:sz w:val="26"/>
        </w:rPr>
        <w:t>(</w:t>
      </w:r>
      <w:proofErr w:type="gramEnd"/>
      <w:r w:rsidRPr="00524D09">
        <w:rPr>
          <w:rFonts w:cs="Times New Roman"/>
          <w:i/>
          <w:color w:val="000009"/>
          <w:spacing w:val="-2"/>
          <w:sz w:val="26"/>
        </w:rPr>
        <w:t>инициалы, фамилия)</w:t>
      </w:r>
    </w:p>
    <w:p w:rsidR="001544F3" w:rsidRPr="00950B8E" w:rsidRDefault="001544F3" w:rsidP="007C4D76">
      <w:pPr>
        <w:spacing w:after="160" w:line="256" w:lineRule="auto"/>
        <w:ind w:firstLine="0"/>
        <w:jc w:val="center"/>
        <w:rPr>
          <w:rFonts w:cs="Times New Roman"/>
          <w:szCs w:val="28"/>
          <w:lang w:eastAsia="ru-RU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1205043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F16AB" w:rsidRPr="00AD46EF" w:rsidRDefault="007C4D76" w:rsidP="0047286A">
          <w:pPr>
            <w:pStyle w:val="af0"/>
            <w:spacing w:line="360" w:lineRule="auto"/>
            <w:ind w:firstLine="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D46E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Содержимое</w:t>
          </w:r>
        </w:p>
        <w:p w:rsidR="00AD46EF" w:rsidRPr="00AD46EF" w:rsidRDefault="009F16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D46E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D46E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AD46E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3041819" w:history="1">
            <w:r w:rsidR="00AD46EF"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_Toc233041819 \h </w:instrText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AD46EF"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Аналитическая часть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_Toc233041820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1.1. Описание предметной области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1.2. Анализ бизнес-процессов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1.3. SWOT-анализ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1.4. Экономическое обоснование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Проектная часть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_Toc233041825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2.1. Модель требований к ПО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2.2. Модель предметной области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2.3. Архитектурное проектирование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2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2.4. Проектирование базы данных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_Toc233041829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2.5. Детальное проектирование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Реализационная часть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3.1. Реализация бизнес-логики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3.2. Реализация мобильного клиента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3.3. Безопасность и роли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3.4. REST API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3.5. Оффлайн-режим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_Toc233041836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Тестирование и качество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Развертывание и эксплуатация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3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Управление проектом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_Toc233041839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пользовательских сценариев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бизнес-правил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36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Android UI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административной панели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хранения данных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безопасности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тестирования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эксплуатации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Детализация соответствия методическим требованиям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4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Перспективы развития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_Toc233041849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_Toc233041850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46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_Toc233041851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47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2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_Toc233041852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49</w:t>
            </w:r>
            <w:r w:rsidRPr="00AD46E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3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А. Листинг схемы базы данных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_Toc233041853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49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4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Б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Docker Compose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_Toc233041854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50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5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В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Фрагменты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backend-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кода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_Toc233041855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6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В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.1 – MovieController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_Toc233041856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7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Приложение Г. Фрагменты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Android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-кода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_Toc233041857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53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8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Г</w:t>
            </w:r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– MovieViewModel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_Toc233041858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54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59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Д. Фрагменты тестов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_Toc233041859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60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Листинг Д – JwtServiceTest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_Toc233041860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55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D46EF" w:rsidRPr="00AD46EF" w:rsidRDefault="00AD46E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41861" w:history="1">
            <w:r w:rsidRPr="00AD46EF">
              <w:rPr>
                <w:rStyle w:val="af5"/>
                <w:rFonts w:ascii="Times New Roman" w:eastAsiaTheme="majorEastAsia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Е. Скриншоты интерфейса и отчетов системы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_Toc233041861 \h </w:instrTex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56</w:t>
            </w:r>
            <w:r w:rsidRPr="00AD46E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16AB" w:rsidRPr="004D31C8" w:rsidRDefault="009F16AB" w:rsidP="0047286A">
          <w:pPr>
            <w:rPr>
              <w:rFonts w:cs="Times New Roman"/>
              <w:szCs w:val="28"/>
            </w:rPr>
          </w:pPr>
          <w:r w:rsidRPr="00AD46EF">
            <w:rPr>
              <w:rFonts w:cs="Times New Roman"/>
              <w:noProof/>
              <w:szCs w:val="28"/>
            </w:rPr>
            <w:fldChar w:fldCharType="end"/>
          </w:r>
        </w:p>
      </w:sdtContent>
    </w:sdt>
    <w:p w:rsidR="009F16AB" w:rsidRPr="004D31C8" w:rsidRDefault="009F16AB">
      <w:pPr>
        <w:ind w:firstLine="0"/>
        <w:rPr>
          <w:rFonts w:cs="Times New Roman"/>
          <w:szCs w:val="28"/>
        </w:rPr>
      </w:pPr>
    </w:p>
    <w:p w:rsidR="000857C1" w:rsidRDefault="000857C1" w:rsidP="0047286A">
      <w:pPr>
        <w:ind w:firstLine="0"/>
        <w:sectPr w:rsidR="000857C1" w:rsidSect="009D420B"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:rsidR="00A25E76" w:rsidRPr="00B644BD" w:rsidRDefault="007C4D76" w:rsidP="00E050AB">
      <w:pPr>
        <w:pStyle w:val="a8"/>
      </w:pPr>
      <w:bookmarkStart w:id="0" w:name="_Toc233041819"/>
      <w:r w:rsidRPr="00B644BD">
        <w:lastRenderedPageBreak/>
        <w:t>Введение</w:t>
      </w:r>
      <w:bookmarkEnd w:id="0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Актуальность курсового проекта обусловлена распространенностью мобильных приложений, позволяющих пользователю систематизировать персональные данные. В повседневной практике многие пользователи ведут списки просмотренных фильмов в заметках, сообщениях, электронных таблицах или просто полагаются на память. Такой способ не дает удобного поиска, не позволяет быстро определить статус просмотра и не обеспечивает надежного хранения данных.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Проект Movie Collection направлен на разработку мобильного приложения для ведения личной коллекции фильмов. В рамках приложения пользователь может зарегистрироваться, выполнить вход, добавлять фильмы, редактировать карточки, указывать год выпуска, режиссера, категорию, ссылку на обложку, статус просмотра и оценку. Для администратора реализована отдельная панель управления учетными записями, ролями и коллекциями пользователей.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Разрабатываемая система является распределенной: мобильный </w:t>
      </w:r>
      <w:proofErr w:type="spellStart"/>
      <w:r w:rsidRPr="007C4D76">
        <w:rPr>
          <w:szCs w:val="28"/>
        </w:rPr>
        <w:t>Android</w:t>
      </w:r>
      <w:proofErr w:type="spellEnd"/>
      <w:r w:rsidRPr="007C4D76">
        <w:rPr>
          <w:szCs w:val="28"/>
        </w:rPr>
        <w:t xml:space="preserve">-клиент взаимодействует с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 через REST API. Серверная часть реализована на Java 17 и Spring Boot, а основное хранилище данных построено на </w:t>
      </w:r>
      <w:proofErr w:type="spellStart"/>
      <w:r w:rsidRPr="007C4D76">
        <w:rPr>
          <w:szCs w:val="28"/>
        </w:rPr>
        <w:t>PostgreSQL</w:t>
      </w:r>
      <w:proofErr w:type="spellEnd"/>
      <w:r w:rsidRPr="007C4D76">
        <w:rPr>
          <w:szCs w:val="28"/>
        </w:rPr>
        <w:t xml:space="preserve">. На клиенте используется локальная база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>, что позволяет сохранить последнюю загруженную коллекцию и обеспечить работу приложения при временной недоступности сети.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Объектом исследования являются процессы проектирования и разработки клиент-серверного мобильного приложения. Предметом исследования является программная реализация приложения Movie Collection с архитектурным разделением PCMEF, безопасной аутентификацией, административной ролью и оффлайн-кэшированием.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Цель курсового проекта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спроектировать и разработать мобильное приложение для ведения коллекции фильмов, соответствующее требованиям </w:t>
      </w:r>
      <w:r w:rsidRPr="007C4D76">
        <w:rPr>
          <w:szCs w:val="28"/>
        </w:rPr>
        <w:lastRenderedPageBreak/>
        <w:t>дисциплины «Программная инженерия» и мобильной траектории выполнения курсового проекта.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Для достижения цели были поставлены задачи: провести анализ предметной области; сформировать модель требований; спроектировать архитектуру PCMEF; разработать модель базы данных; реализовать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 и мобильный клиент; обеспечить сохранность данных в </w:t>
      </w:r>
      <w:proofErr w:type="spellStart"/>
      <w:r w:rsidRPr="007C4D76">
        <w:rPr>
          <w:szCs w:val="28"/>
        </w:rPr>
        <w:t>PostgreSQL</w:t>
      </w:r>
      <w:proofErr w:type="spellEnd"/>
      <w:r w:rsidRPr="007C4D76">
        <w:rPr>
          <w:szCs w:val="28"/>
        </w:rPr>
        <w:t xml:space="preserve"> и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 xml:space="preserve">; реализовать регистрацию, вход и роли пользователей; провести тестирование и подготовить проект к развертыванию через </w:t>
      </w:r>
      <w:proofErr w:type="spellStart"/>
      <w:r w:rsidRPr="007C4D76">
        <w:rPr>
          <w:szCs w:val="28"/>
        </w:rPr>
        <w:t>Docker</w:t>
      </w:r>
      <w:proofErr w:type="spellEnd"/>
      <w:r w:rsidRPr="007C4D76">
        <w:rPr>
          <w:szCs w:val="28"/>
        </w:rPr>
        <w:t xml:space="preserve"> </w:t>
      </w:r>
      <w:proofErr w:type="spellStart"/>
      <w:r w:rsidRPr="007C4D76">
        <w:rPr>
          <w:szCs w:val="28"/>
        </w:rPr>
        <w:t>Compose</w:t>
      </w:r>
      <w:proofErr w:type="spellEnd"/>
      <w:r w:rsidRPr="007C4D76">
        <w:rPr>
          <w:szCs w:val="28"/>
        </w:rPr>
        <w:t>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Практическая значимость работы заключается в создании работающего прототипа приложения, который можно запустить локально, проверить через </w:t>
      </w:r>
      <w:proofErr w:type="spellStart"/>
      <w:r w:rsidRPr="007C4D76">
        <w:rPr>
          <w:szCs w:val="28"/>
        </w:rPr>
        <w:t>Swagger</w:t>
      </w:r>
      <w:proofErr w:type="spellEnd"/>
      <w:r w:rsidRPr="007C4D76">
        <w:rPr>
          <w:szCs w:val="28"/>
        </w:rPr>
        <w:t xml:space="preserve"> UI, протестировать на </w:t>
      </w:r>
      <w:proofErr w:type="spellStart"/>
      <w:r w:rsidRPr="007C4D76">
        <w:rPr>
          <w:szCs w:val="28"/>
        </w:rPr>
        <w:t>Android</w:t>
      </w:r>
      <w:proofErr w:type="spellEnd"/>
      <w:r w:rsidRPr="007C4D76">
        <w:rPr>
          <w:szCs w:val="28"/>
        </w:rPr>
        <w:t>-эмуляторе и использовать для демонстрации типовых возможностей мобильной клиент-серверной системы.</w:t>
      </w:r>
    </w:p>
    <w:p w:rsidR="00A25E76" w:rsidRPr="007C4D76" w:rsidRDefault="00000000" w:rsidP="00E050AB">
      <w:pPr>
        <w:pStyle w:val="a8"/>
      </w:pPr>
      <w:bookmarkStart w:id="1" w:name="_Toc233041820"/>
      <w:r w:rsidRPr="007C4D76">
        <w:lastRenderedPageBreak/>
        <w:t>1. Аналитическая часть</w:t>
      </w:r>
      <w:bookmarkEnd w:id="1"/>
    </w:p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2" w:name="_Toc233041821"/>
      <w:r w:rsidRPr="007C4D76">
        <w:rPr>
          <w:rFonts w:cs="Times New Roman"/>
          <w:b w:val="0"/>
          <w:szCs w:val="28"/>
        </w:rPr>
        <w:t>1.1. Описание предметной области</w:t>
      </w:r>
      <w:bookmarkEnd w:id="2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Предметная область проекта связана с хранением пользовательской информации о фильмах. В отличие от публичного каталога, где основной акцент сделан на поиске информации о фильмах, приложение Movie Collection ориентировано на персональное состояние пользователя: что он уже посмотрел, что планирует посмотреть, какую оценку поставил и к какой категории отнес фильм.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Основной объект предметной области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фильм. В системе фильм описывается названием, годом выпуска, режиссером, описанием, ссылкой на обложку и категорией. Однако сам факт наличия фильма в базе еще не означает, что он принадлежит пользователю. Для этого используется отдельная запись коллекции, связывающая пользователя и фильм.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Запись коллекции хранит персональные атрибуты: статус просмотра, оценку, заметку, признак избранного и время обновления. Благодаря такой модели один и тот же фильм может находиться в коллекциях разных пользователей с разными статусами и оценками.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В проекте предусмотрены две роли: USER и ADMIN. Обычный пользователь работает со своей коллекцией, а администратор получает доступ к статистике, учетным записям и коллекциям пользователей. Это позволяет показать разграничение прав не только на уровне интерфейса, но и на уровне защищенных REST </w:t>
      </w:r>
      <w:proofErr w:type="spellStart"/>
      <w:r w:rsidRPr="007C4D76">
        <w:rPr>
          <w:szCs w:val="28"/>
        </w:rPr>
        <w:t>endpoints</w:t>
      </w:r>
      <w:proofErr w:type="spellEnd"/>
      <w:r w:rsidRPr="007C4D76">
        <w:rPr>
          <w:szCs w:val="28"/>
        </w:rPr>
        <w:t>.</w:t>
      </w:r>
    </w:p>
    <w:p w:rsidR="00E75EB5" w:rsidRDefault="00000000" w:rsidP="00AB0EDB">
      <w:pPr>
        <w:pStyle w:val="a4"/>
        <w:rPr>
          <w:szCs w:val="28"/>
        </w:rPr>
      </w:pPr>
      <w:r w:rsidRPr="007C4D76">
        <w:rPr>
          <w:szCs w:val="28"/>
        </w:rPr>
        <w:t xml:space="preserve">Дополнительная особенность предметной области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необходимость сохранения данных после выключения приложения. Поэтому проект использует </w:t>
      </w:r>
      <w:proofErr w:type="spellStart"/>
      <w:r w:rsidRPr="007C4D76">
        <w:rPr>
          <w:szCs w:val="28"/>
        </w:rPr>
        <w:t>PostgreSQL</w:t>
      </w:r>
      <w:proofErr w:type="spellEnd"/>
      <w:r w:rsidRPr="007C4D76">
        <w:rPr>
          <w:szCs w:val="28"/>
        </w:rPr>
        <w:t xml:space="preserve"> как основное серверное хранилище и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 xml:space="preserve"> как локальный кэш на </w:t>
      </w:r>
      <w:proofErr w:type="spellStart"/>
      <w:r w:rsidRPr="007C4D76">
        <w:rPr>
          <w:szCs w:val="28"/>
        </w:rPr>
        <w:t>Android</w:t>
      </w:r>
      <w:proofErr w:type="spellEnd"/>
      <w:r w:rsidRPr="007C4D76">
        <w:rPr>
          <w:szCs w:val="28"/>
        </w:rPr>
        <w:t>-устройстве.</w:t>
      </w:r>
    </w:p>
    <w:p w:rsidR="00AB0EDB" w:rsidRPr="00AB0EDB" w:rsidRDefault="00AB0EDB" w:rsidP="00AB0EDB">
      <w:pPr>
        <w:pStyle w:val="a4"/>
        <w:rPr>
          <w:szCs w:val="28"/>
        </w:rPr>
      </w:pPr>
    </w:p>
    <w:p w:rsidR="00B644BD" w:rsidRPr="00974963" w:rsidRDefault="00B644BD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>
        <w:lastRenderedPageBreak/>
        <w:t>Таблица 1 – Основные термины предметной области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Термин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Определение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Фильм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Карточка аудиовизуального произведения, добавляемого в коллекцию.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Коллекция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Персональный набор фильмов конкретного пользователя.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Статус просмотра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Состояние фильма: планирую, смотрю, просмотрено или брошено.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Числовое значение от 1 до 10, отражающее мнение пользователя.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Оффлайн-режим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 xml:space="preserve">Работа с локально сохраненными данными без активного соединения с </w:t>
            </w:r>
            <w:proofErr w:type="spellStart"/>
            <w:r w:rsidRPr="007C4D76">
              <w:rPr>
                <w:rFonts w:cs="Times New Roman"/>
                <w:szCs w:val="28"/>
              </w:rPr>
              <w:t>backend</w:t>
            </w:r>
            <w:proofErr w:type="spellEnd"/>
            <w:r w:rsidRPr="007C4D76">
              <w:rPr>
                <w:rFonts w:cs="Times New Roman"/>
                <w:szCs w:val="28"/>
              </w:rPr>
              <w:t>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Администратор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Пользователь с расширенными правами управления учетными записями.</w:t>
            </w:r>
          </w:p>
        </w:tc>
      </w:tr>
    </w:tbl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3" w:name="_Toc233041822"/>
      <w:r w:rsidRPr="007C4D76">
        <w:rPr>
          <w:rFonts w:cs="Times New Roman"/>
          <w:b w:val="0"/>
          <w:szCs w:val="28"/>
        </w:rPr>
        <w:t>1.2. Анализ бизнес-процессов</w:t>
      </w:r>
      <w:bookmarkEnd w:id="3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Основной бизнес-процесс приложения </w:t>
      </w:r>
      <w:r w:rsidR="00974963">
        <w:rPr>
          <w:szCs w:val="28"/>
        </w:rPr>
        <w:t>-</w:t>
      </w:r>
      <w:r w:rsidRPr="007C4D76">
        <w:rPr>
          <w:szCs w:val="28"/>
        </w:rPr>
        <w:t xml:space="preserve"> ведение коллекции фильмов. Пользователь входит в систему, открывает список фильмов, добавляет новую карточку или редактирует существующую. Все изменения должны быть сохранены на сервере, а также отражены в локальном состоянии мобильного клиента.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Процесс регистрации начинается с ввода </w:t>
      </w:r>
      <w:proofErr w:type="spellStart"/>
      <w:r w:rsidRPr="007C4D76">
        <w:rPr>
          <w:szCs w:val="28"/>
        </w:rPr>
        <w:t>email</w:t>
      </w:r>
      <w:proofErr w:type="spellEnd"/>
      <w:r w:rsidRPr="007C4D76">
        <w:rPr>
          <w:szCs w:val="28"/>
        </w:rPr>
        <w:t xml:space="preserve"> и пароля.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 проверяет корректность данных, создает учетную запись, </w:t>
      </w:r>
      <w:proofErr w:type="spellStart"/>
      <w:r w:rsidRPr="007C4D76">
        <w:rPr>
          <w:szCs w:val="28"/>
        </w:rPr>
        <w:t>хэширует</w:t>
      </w:r>
      <w:proofErr w:type="spellEnd"/>
      <w:r w:rsidRPr="007C4D76">
        <w:rPr>
          <w:szCs w:val="28"/>
        </w:rPr>
        <w:t xml:space="preserve"> пароль через </w:t>
      </w:r>
      <w:proofErr w:type="spellStart"/>
      <w:r w:rsidRPr="007C4D76">
        <w:rPr>
          <w:szCs w:val="28"/>
        </w:rPr>
        <w:t>BCrypt</w:t>
      </w:r>
      <w:proofErr w:type="spellEnd"/>
      <w:r w:rsidRPr="007C4D76">
        <w:rPr>
          <w:szCs w:val="28"/>
        </w:rPr>
        <w:t xml:space="preserve"> и возвращает JWT. Далее пользователь может выполнять защищенные запросы к API.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Процесс добавления фильма включает ввод данных на мобильном экране, передачу команды в </w:t>
      </w:r>
      <w:proofErr w:type="spellStart"/>
      <w:r w:rsidRPr="007C4D76">
        <w:rPr>
          <w:szCs w:val="28"/>
        </w:rPr>
        <w:t>ViewModel</w:t>
      </w:r>
      <w:proofErr w:type="spellEnd"/>
      <w:r w:rsidRPr="007C4D76">
        <w:rPr>
          <w:szCs w:val="28"/>
        </w:rPr>
        <w:t xml:space="preserve">, отправку POST-запроса через </w:t>
      </w:r>
      <w:proofErr w:type="spellStart"/>
      <w:r w:rsidRPr="007C4D76">
        <w:rPr>
          <w:szCs w:val="28"/>
        </w:rPr>
        <w:t>Retrofit</w:t>
      </w:r>
      <w:proofErr w:type="spellEnd"/>
      <w:r w:rsidRPr="007C4D76">
        <w:rPr>
          <w:szCs w:val="28"/>
        </w:rPr>
        <w:t xml:space="preserve">, </w:t>
      </w:r>
      <w:r w:rsidRPr="007C4D76">
        <w:rPr>
          <w:szCs w:val="28"/>
        </w:rPr>
        <w:lastRenderedPageBreak/>
        <w:t xml:space="preserve">обработку в </w:t>
      </w:r>
      <w:proofErr w:type="spellStart"/>
      <w:r w:rsidRPr="007C4D76">
        <w:rPr>
          <w:szCs w:val="28"/>
        </w:rPr>
        <w:t>MovieController</w:t>
      </w:r>
      <w:proofErr w:type="spellEnd"/>
      <w:r w:rsidRPr="007C4D76">
        <w:rPr>
          <w:szCs w:val="28"/>
        </w:rPr>
        <w:t xml:space="preserve">, выполнение бизнес-логики в </w:t>
      </w:r>
      <w:proofErr w:type="spellStart"/>
      <w:r w:rsidRPr="007C4D76">
        <w:rPr>
          <w:szCs w:val="28"/>
        </w:rPr>
        <w:t>MovieServiceImpl</w:t>
      </w:r>
      <w:proofErr w:type="spellEnd"/>
      <w:r w:rsidRPr="007C4D76">
        <w:rPr>
          <w:szCs w:val="28"/>
        </w:rPr>
        <w:t xml:space="preserve"> и сохранение сущностей Movie и </w:t>
      </w:r>
      <w:proofErr w:type="spellStart"/>
      <w:r w:rsidRPr="007C4D76">
        <w:rPr>
          <w:szCs w:val="28"/>
        </w:rPr>
        <w:t>CollectionItem</w:t>
      </w:r>
      <w:proofErr w:type="spellEnd"/>
      <w:r w:rsidRPr="007C4D76">
        <w:rPr>
          <w:szCs w:val="28"/>
        </w:rPr>
        <w:t xml:space="preserve"> через Spring Data JPA.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Процесс поиска выполняется быстро, потому что пользователь ищет по загруженной коллекции. При наличии сети коллекция синхронизируется с сервером, а при отсутствии сети данные берутся из </w:t>
      </w:r>
      <w:proofErr w:type="spellStart"/>
      <w:r w:rsidRPr="007C4D76">
        <w:rPr>
          <w:szCs w:val="28"/>
        </w:rPr>
        <w:t>Room</w:t>
      </w:r>
      <w:proofErr w:type="spellEnd"/>
      <w:r w:rsidRPr="007C4D76">
        <w:rPr>
          <w:szCs w:val="28"/>
        </w:rPr>
        <w:t>-кэша.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Административный бизнес-процесс включает просмотр сводной статистики, списка учетных записей, ролей и коллекций выбранных пользователей. Этот сценарий важен для подтверждения реализации роли ADMIN и защищенных </w:t>
      </w:r>
      <w:proofErr w:type="spellStart"/>
      <w:r w:rsidRPr="007C4D76">
        <w:rPr>
          <w:szCs w:val="28"/>
        </w:rPr>
        <w:t>endpoints</w:t>
      </w:r>
      <w:proofErr w:type="spellEnd"/>
      <w:r w:rsidRPr="007C4D76">
        <w:rPr>
          <w:szCs w:val="28"/>
        </w:rPr>
        <w:t>.</w:t>
      </w:r>
    </w:p>
    <w:p w:rsidR="000857C1" w:rsidRDefault="00000000" w:rsidP="00E050AB">
      <w:pPr>
        <w:keepNext/>
        <w:spacing w:before="120" w:after="120"/>
        <w:ind w:firstLine="0"/>
        <w:jc w:val="right"/>
      </w:pPr>
      <w:r>
        <w:t>Таблица 2 – IDEF0-описание бизнес-процессов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Элемент IDEF0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Содержание для проекта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Входы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7C4D76">
              <w:rPr>
                <w:rFonts w:cs="Times New Roman"/>
                <w:szCs w:val="28"/>
              </w:rPr>
              <w:t>Email</w:t>
            </w:r>
            <w:proofErr w:type="spellEnd"/>
            <w:r w:rsidRPr="007C4D76">
              <w:rPr>
                <w:rFonts w:cs="Times New Roman"/>
                <w:szCs w:val="28"/>
              </w:rPr>
              <w:t>, пароль, сведения о фильмах, статусы, оценки, запросы поиска.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Выходы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Список фильмов, карточка фильма, результаты поиска, статистика администратора.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Управление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Требования методички, правила безопасности, ограничения REST API, правила валидации.</w:t>
            </w:r>
          </w:p>
        </w:tc>
      </w:tr>
      <w:tr w:rsidR="00A25E76" w:rsidRPr="006765D2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Механизмы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7C4D76">
              <w:rPr>
                <w:rFonts w:cs="Times New Roman"/>
                <w:szCs w:val="28"/>
                <w:lang w:val="en-US"/>
              </w:rPr>
              <w:t>Android-</w:t>
            </w:r>
            <w:r w:rsidRPr="007C4D76">
              <w:rPr>
                <w:rFonts w:cs="Times New Roman"/>
                <w:szCs w:val="28"/>
              </w:rPr>
              <w:t>клиент</w:t>
            </w:r>
            <w:r w:rsidRPr="007C4D76">
              <w:rPr>
                <w:rFonts w:cs="Times New Roman"/>
                <w:szCs w:val="28"/>
                <w:lang w:val="en-US"/>
              </w:rPr>
              <w:t>, Spring Boot backend, PostgreSQL, Room, Docker Compose.</w:t>
            </w:r>
          </w:p>
        </w:tc>
      </w:tr>
    </w:tbl>
    <w:p w:rsidR="00A25E76" w:rsidRPr="00215019" w:rsidRDefault="00A25E76" w:rsidP="00E050AB">
      <w:pPr>
        <w:pStyle w:val="a4"/>
        <w:ind w:firstLine="0"/>
        <w:rPr>
          <w:szCs w:val="28"/>
          <w:lang w:val="en-US"/>
        </w:rPr>
      </w:pPr>
    </w:p>
    <w:p w:rsidR="00754391" w:rsidRPr="00754391" w:rsidRDefault="00754391" w:rsidP="00E050AB">
      <w:pPr>
        <w:pStyle w:val="a4"/>
        <w:ind w:firstLine="0"/>
        <w:jc w:val="center"/>
        <w:rPr>
          <w:szCs w:val="28"/>
        </w:rPr>
      </w:pPr>
      <w:r w:rsidRPr="00754391">
        <w:rPr>
          <w:noProof/>
          <w:szCs w:val="28"/>
        </w:rPr>
        <w:lastRenderedPageBreak/>
        <w:drawing>
          <wp:inline distT="0" distB="0" distL="0" distR="0" wp14:anchorId="33D550E4" wp14:editId="5181B6C5">
            <wp:extent cx="3013249" cy="5687122"/>
            <wp:effectExtent l="0" t="0" r="0" b="2540"/>
            <wp:docPr id="1467496063" name="Рисунок 1" descr="Изображение выглядит как текст, диаграмма, че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96063" name="Рисунок 1" descr="Изображение выглядит как текст, диаграмма, чек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826" cy="57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7C4D76" w:rsidRDefault="00000000" w:rsidP="00E050AB">
      <w:pPr>
        <w:pStyle w:val="a4"/>
        <w:ind w:firstLine="0"/>
        <w:jc w:val="center"/>
        <w:rPr>
          <w:szCs w:val="28"/>
        </w:rPr>
      </w:pPr>
      <w:r w:rsidRPr="007C4D76">
        <w:rPr>
          <w:szCs w:val="28"/>
        </w:rPr>
        <w:t>Рисунок 1 – Диаграмма прецедентов системы Movie Collection</w:t>
      </w:r>
    </w:p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4" w:name="_Toc233041823"/>
      <w:r w:rsidRPr="007C4D76">
        <w:rPr>
          <w:rFonts w:cs="Times New Roman"/>
          <w:b w:val="0"/>
          <w:szCs w:val="28"/>
        </w:rPr>
        <w:t>1.3. SWOT-анализ</w:t>
      </w:r>
      <w:bookmarkEnd w:id="4"/>
    </w:p>
    <w:p w:rsidR="000857C1" w:rsidRDefault="00000000" w:rsidP="00E050AB">
      <w:pPr>
        <w:keepNext/>
        <w:spacing w:before="120" w:after="120"/>
        <w:ind w:firstLine="0"/>
        <w:jc w:val="right"/>
      </w:pPr>
      <w:r>
        <w:t>Таблица 3 – SWOT-анализ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Сторона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Описание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Сильные стороны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Мобильный доступ, быстрый поиск, оффлайн-кэш, понятные статусы просмотра, разграничение ролей.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Слабые стороны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 xml:space="preserve">Часть данных вводится вручную, обложки задаются URL, пока нет </w:t>
            </w:r>
            <w:r w:rsidRPr="007C4D76">
              <w:rPr>
                <w:rFonts w:cs="Times New Roman"/>
                <w:szCs w:val="28"/>
              </w:rPr>
              <w:lastRenderedPageBreak/>
              <w:t>автоматического импорта из внешних каталогов.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lastRenderedPageBreak/>
              <w:t>Возможности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Интеграция с внешними API фильмов, рекомендации, совместные подборки, расширенная статистика.</w:t>
            </w:r>
          </w:p>
        </w:tc>
      </w:tr>
      <w:tr w:rsidR="00A25E76" w:rsidRPr="007C4D76" w:rsidTr="00754391"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Угрозы</w:t>
            </w:r>
          </w:p>
        </w:tc>
        <w:tc>
          <w:tcPr>
            <w:tcW w:w="4677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 xml:space="preserve">Конкуренция с крупными каталогами, изменение требований </w:t>
            </w:r>
            <w:proofErr w:type="spellStart"/>
            <w:r w:rsidRPr="007C4D76">
              <w:rPr>
                <w:rFonts w:cs="Times New Roman"/>
                <w:szCs w:val="28"/>
              </w:rPr>
              <w:t>Android</w:t>
            </w:r>
            <w:proofErr w:type="spellEnd"/>
            <w:r w:rsidRPr="007C4D76">
              <w:rPr>
                <w:rFonts w:cs="Times New Roman"/>
                <w:szCs w:val="28"/>
              </w:rPr>
              <w:t>, потеря интереса пользователя.</w:t>
            </w:r>
          </w:p>
        </w:tc>
      </w:tr>
    </w:tbl>
    <w:p w:rsidR="00A25E76" w:rsidRPr="007C4D76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5" w:name="_Toc233041824"/>
      <w:r w:rsidRPr="007C4D76">
        <w:rPr>
          <w:rFonts w:cs="Times New Roman"/>
          <w:b w:val="0"/>
          <w:szCs w:val="28"/>
        </w:rPr>
        <w:t>1.4. Экономическое обоснование</w:t>
      </w:r>
      <w:bookmarkEnd w:id="5"/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Так как проект является учебным, экономическое обоснование выполняется в демонстрационной форме. Основной эффект от внедрения связан с сокращением времени поиска информации в личной коллекции и повышением сохранности данных.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>Без приложения пользователь тратит время на поиск фильма в заметках, таблицах или сообщениях. При наличии централизованной коллекции поиск выполняется в одном интерфейсе, а данные сохраняются как на сервере, так и локально.</w:t>
      </w:r>
    </w:p>
    <w:p w:rsidR="00A25E76" w:rsidRPr="007C4D76" w:rsidRDefault="00000000" w:rsidP="00E050AB">
      <w:pPr>
        <w:pStyle w:val="a4"/>
        <w:rPr>
          <w:szCs w:val="28"/>
        </w:rPr>
      </w:pPr>
      <w:r w:rsidRPr="007C4D76">
        <w:rPr>
          <w:szCs w:val="28"/>
        </w:rPr>
        <w:t xml:space="preserve">Дополнительная ценность проекта заключается в том, что он демонстрирует полный цикл разработки: анализ, требования, архитектуру, базу данных, </w:t>
      </w:r>
      <w:proofErr w:type="spellStart"/>
      <w:r w:rsidRPr="007C4D76">
        <w:rPr>
          <w:szCs w:val="28"/>
        </w:rPr>
        <w:t>backend</w:t>
      </w:r>
      <w:proofErr w:type="spellEnd"/>
      <w:r w:rsidRPr="007C4D76">
        <w:rPr>
          <w:szCs w:val="28"/>
        </w:rPr>
        <w:t xml:space="preserve">, </w:t>
      </w:r>
      <w:proofErr w:type="spellStart"/>
      <w:r w:rsidRPr="007C4D76">
        <w:rPr>
          <w:szCs w:val="28"/>
        </w:rPr>
        <w:t>mobile</w:t>
      </w:r>
      <w:proofErr w:type="spellEnd"/>
      <w:r w:rsidRPr="007C4D76">
        <w:rPr>
          <w:szCs w:val="28"/>
        </w:rPr>
        <w:t>, тестирование и развертывание.</w:t>
      </w:r>
    </w:p>
    <w:p w:rsidR="000857C1" w:rsidRDefault="00000000" w:rsidP="00E050AB">
      <w:pPr>
        <w:keepNext/>
        <w:spacing w:before="120" w:after="120"/>
        <w:ind w:firstLine="0"/>
        <w:jc w:val="right"/>
      </w:pPr>
      <w:r>
        <w:t>Таблица 4 – Экономическое обоснование проекта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4066"/>
        <w:gridCol w:w="4484"/>
      </w:tblGrid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Показатель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b/>
                <w:szCs w:val="28"/>
              </w:rPr>
              <w:t>Значение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Оценка трудозатрат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180 часов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Учебная ставка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350 руб./час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lastRenderedPageBreak/>
              <w:t>Условная стоимость разработки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63 000 руб.</w:t>
            </w:r>
          </w:p>
        </w:tc>
      </w:tr>
      <w:tr w:rsidR="00A25E76" w:rsidRPr="007C4D76" w:rsidTr="00E75EB5">
        <w:trPr>
          <w:trHeight w:val="86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Экономия</w:t>
            </w:r>
            <w:r w:rsidR="00E050AB">
              <w:rPr>
                <w:rFonts w:cs="Times New Roman"/>
                <w:szCs w:val="28"/>
              </w:rPr>
              <w:t> </w:t>
            </w:r>
            <w:r w:rsidRPr="007C4D76">
              <w:rPr>
                <w:rFonts w:cs="Times New Roman"/>
                <w:szCs w:val="28"/>
              </w:rPr>
              <w:t>времени пользователя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до 2 часов в месяц</w:t>
            </w:r>
          </w:p>
        </w:tc>
      </w:tr>
      <w:tr w:rsidR="00A25E76" w:rsidRPr="007C4D76" w:rsidTr="00E75EB5">
        <w:trPr>
          <w:trHeight w:val="126"/>
        </w:trPr>
        <w:tc>
          <w:tcPr>
            <w:tcW w:w="4066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Ожидаемый эффект</w:t>
            </w:r>
          </w:p>
        </w:tc>
        <w:tc>
          <w:tcPr>
            <w:tcW w:w="4484" w:type="dxa"/>
          </w:tcPr>
          <w:p w:rsidR="00A25E76" w:rsidRPr="007C4D76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7C4D76">
              <w:rPr>
                <w:rFonts w:cs="Times New Roman"/>
                <w:szCs w:val="28"/>
              </w:rPr>
              <w:t>быстрое ведение коллекции и сохранность данных после перезапуска.</w:t>
            </w:r>
          </w:p>
        </w:tc>
      </w:tr>
    </w:tbl>
    <w:p w:rsidR="00A25E76" w:rsidRPr="007C4D76" w:rsidRDefault="00A25E76" w:rsidP="00E050AB">
      <w:pPr>
        <w:pStyle w:val="a4"/>
        <w:ind w:firstLine="0"/>
        <w:rPr>
          <w:szCs w:val="28"/>
        </w:rPr>
      </w:pPr>
    </w:p>
    <w:p w:rsidR="00A25E76" w:rsidRPr="00E050AB" w:rsidRDefault="00000000" w:rsidP="00E050AB">
      <w:pPr>
        <w:pStyle w:val="a8"/>
      </w:pPr>
      <w:bookmarkStart w:id="6" w:name="_Toc233041825"/>
      <w:r w:rsidRPr="00E050AB">
        <w:lastRenderedPageBreak/>
        <w:t>2. Проектная часть</w:t>
      </w:r>
      <w:bookmarkEnd w:id="6"/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7" w:name="_Toc233041826"/>
      <w:r w:rsidRPr="00E050AB">
        <w:rPr>
          <w:rFonts w:cs="Times New Roman"/>
          <w:b w:val="0"/>
          <w:szCs w:val="28"/>
        </w:rPr>
        <w:t>2.1. Модель требований к ПО</w:t>
      </w:r>
      <w:bookmarkEnd w:id="7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Модель требований отражает поведение системы с точки зрения гостя, пользователя и администратора. Гость может зарегистрироваться или выполнить вход. Пользователь работает с собственной коллекцией, добавляет фильмы и при необходимости отправляет жалобу на некорректную карточку. Администратор сопровождает систему, контролирует учетные записи, просматривает коллекции и рассматривает обращения пользователей.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В проекте требования разделены на функциональные и нефункциональные. Функциональные требования описывают конкретные возможности, а нефункциональные фиксируют требования к безопасности, архитектуре, производительности, интерфейсу и тестированию.</w:t>
      </w:r>
    </w:p>
    <w:p w:rsidR="000857C1" w:rsidRPr="00E050AB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5 – 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7"/>
        <w:gridCol w:w="3115"/>
      </w:tblGrid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Приоритет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FR-01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Регистрация пользователя по </w:t>
            </w:r>
            <w:proofErr w:type="spellStart"/>
            <w:r w:rsidRPr="00E050AB">
              <w:rPr>
                <w:rFonts w:cs="Times New Roman"/>
                <w:szCs w:val="28"/>
              </w:rPr>
              <w:t>email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и паролю.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FR-02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Вход пользователя и получение JWT.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FR-03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Просмотр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личной коллекции фильмов.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FR-04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карточки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FR-05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Редактирование карточки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FR-06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Удаление фильма из коллекции.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FR-07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Поиск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названию, режиссеру, категории и статусу.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FR-08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Сохранение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статуса просмотра и оценки.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FR-09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Оффлайн-доступ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 последней загруженной коллекции.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FR-10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Панель администратора для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просмотра пользователей, ролей и коллекций.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FR-11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</w:rPr>
              <w:t>Документация</w:t>
            </w:r>
            <w:r w:rsidRPr="00E050AB">
              <w:rPr>
                <w:rFonts w:cs="Times New Roman"/>
                <w:szCs w:val="28"/>
                <w:lang w:val="en-US"/>
              </w:rPr>
              <w:t xml:space="preserve"> REST API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</w:rPr>
              <w:t>через</w:t>
            </w:r>
            <w:r w:rsidR="00E050AB" w:rsidRPr="00E050AB">
              <w:rPr>
                <w:rFonts w:cs="Times New Roman"/>
                <w:szCs w:val="28"/>
                <w:lang w:val="en-US"/>
              </w:rPr>
              <w:t xml:space="preserve"> </w:t>
            </w:r>
            <w:r w:rsidRPr="00E050AB">
              <w:rPr>
                <w:rFonts w:cs="Times New Roman"/>
                <w:szCs w:val="28"/>
                <w:lang w:val="en-US"/>
              </w:rPr>
              <w:t>Swagger/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OpenAPI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  <w:tr w:rsidR="00F54B57" w:rsidRPr="00E050AB">
        <w:tc>
          <w:tcPr>
            <w:tcW w:w="3113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FR-12</w:t>
            </w:r>
          </w:p>
        </w:tc>
        <w:tc>
          <w:tcPr>
            <w:tcW w:w="311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Отправка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жалобы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 карточку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фильма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получение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ответа администратора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в профиле.</w:t>
            </w:r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Must</w:t>
            </w:r>
            <w:proofErr w:type="spellEnd"/>
          </w:p>
        </w:tc>
      </w:tr>
    </w:tbl>
    <w:p w:rsidR="00A25E76" w:rsidRPr="00E050AB" w:rsidRDefault="00A25E76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E050AB">
        <w:rPr>
          <w:szCs w:val="28"/>
        </w:rPr>
        <w:t>Таблица 6 – Нефункциональные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ID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Нефункциональное требование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NFR-01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Backend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работает с </w:t>
            </w:r>
            <w:proofErr w:type="spellStart"/>
            <w:r w:rsidRPr="00E050AB">
              <w:rPr>
                <w:rFonts w:cs="Times New Roman"/>
                <w:szCs w:val="28"/>
              </w:rPr>
              <w:t>PostgreSQL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в основном сценарии запуска.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NFR-02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Пароли хранятся только в виде </w:t>
            </w:r>
            <w:proofErr w:type="spellStart"/>
            <w:r w:rsidRPr="00E050AB">
              <w:rPr>
                <w:rFonts w:cs="Times New Roman"/>
                <w:szCs w:val="28"/>
              </w:rPr>
              <w:t>BCrypt</w:t>
            </w:r>
            <w:proofErr w:type="spellEnd"/>
            <w:r w:rsidRPr="00E050AB">
              <w:rPr>
                <w:rFonts w:cs="Times New Roman"/>
                <w:szCs w:val="28"/>
              </w:rPr>
              <w:t>-хэша.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NFR-03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Защищенные </w:t>
            </w:r>
            <w:proofErr w:type="spellStart"/>
            <w:r w:rsidRPr="00E050AB">
              <w:rPr>
                <w:rFonts w:cs="Times New Roman"/>
                <w:szCs w:val="28"/>
              </w:rPr>
              <w:t>endpoints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требуют JWT.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NFR-04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Архитектура соответствует PCMEF.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NFR-05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Backend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покрыт тестами более чем на 40% по строкам.</w:t>
            </w:r>
          </w:p>
        </w:tc>
      </w:tr>
      <w:tr w:rsidR="00A25E76" w:rsidRPr="00E050AB" w:rsidTr="00754391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NFR-06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Интерфейс соответствует </w:t>
            </w:r>
            <w:proofErr w:type="spellStart"/>
            <w:r w:rsidRPr="00E050AB">
              <w:rPr>
                <w:rFonts w:cs="Times New Roman"/>
                <w:szCs w:val="28"/>
              </w:rPr>
              <w:t>Material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Design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поддерживает светлую/темную тему.</w:t>
            </w:r>
          </w:p>
        </w:tc>
      </w:tr>
    </w:tbl>
    <w:p w:rsidR="00A25E76" w:rsidRPr="00E050AB" w:rsidRDefault="00A25E76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E050AB">
        <w:rPr>
          <w:szCs w:val="28"/>
        </w:rPr>
        <w:t>Таблица 7 – Сценарии использования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5"/>
        <w:gridCol w:w="2047"/>
        <w:gridCol w:w="2309"/>
        <w:gridCol w:w="2304"/>
      </w:tblGrid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Use</w:t>
            </w:r>
            <w:proofErr w:type="spellEnd"/>
            <w:r w:rsidRPr="00E050AB">
              <w:rPr>
                <w:rFonts w:cs="Times New Roman"/>
                <w:b/>
                <w:szCs w:val="28"/>
              </w:rPr>
              <w:t xml:space="preserve"> Case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Актор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Основной сценарий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Постусловие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UC-01 Регистрация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Ввод</w:t>
            </w:r>
            <w:r w:rsidR="00E050AB">
              <w:rPr>
                <w:rFonts w:cs="Times New Roman"/>
                <w:szCs w:val="28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</w:rPr>
              <w:t>email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пароля, отправка запроса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на </w:t>
            </w:r>
            <w:proofErr w:type="spellStart"/>
            <w:r w:rsidRPr="00E050AB">
              <w:rPr>
                <w:rFonts w:cs="Times New Roman"/>
                <w:szCs w:val="28"/>
              </w:rPr>
              <w:t>backend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учетная запись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возвращен JWT.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UC-02 Вход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Ввод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данных существующей учетной записи.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Пользователь переходит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 экран по роли.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UC-03 Добавление фильма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Заполнение формы фильма и сохранение.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Фильм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добавлен в коллекцию.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UC-04 Поиск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Ввод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строки поиска.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Показаны подходящие фильмы.</w:t>
            </w:r>
          </w:p>
        </w:tc>
      </w:tr>
      <w:tr w:rsidR="00A25E76" w:rsidRPr="00E050AB" w:rsidTr="00754391"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UC-05 Администрирование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Открытие панели администратора.</w:t>
            </w:r>
          </w:p>
        </w:tc>
        <w:tc>
          <w:tcPr>
            <w:tcW w:w="2339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Показаны учетные записи и статистика.</w:t>
            </w:r>
          </w:p>
        </w:tc>
      </w:tr>
      <w:tr w:rsidR="00F54B57" w:rsidRPr="00E050AB">
        <w:tc>
          <w:tcPr>
            <w:tcW w:w="268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UC-06 Жалоба на фильм</w:t>
            </w:r>
          </w:p>
        </w:tc>
        <w:tc>
          <w:tcPr>
            <w:tcW w:w="21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USER, ADMIN</w:t>
            </w:r>
          </w:p>
        </w:tc>
        <w:tc>
          <w:tcPr>
            <w:tcW w:w="23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Пользователь отправляет жалобу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из карточки фильма, </w:t>
            </w:r>
            <w:r w:rsidRPr="00E050AB">
              <w:rPr>
                <w:rFonts w:cs="Times New Roman"/>
                <w:szCs w:val="28"/>
              </w:rPr>
              <w:lastRenderedPageBreak/>
              <w:t>администратор рассматривает ее 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оставляет комментарий.</w:t>
            </w:r>
          </w:p>
        </w:tc>
        <w:tc>
          <w:tcPr>
            <w:tcW w:w="224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Статус жалобы и ответ</w:t>
            </w:r>
            <w:r w:rsidR="00E050AB" w:rsidRPr="00E050AB">
              <w:rPr>
                <w:rFonts w:cs="Times New Roman"/>
                <w:szCs w:val="28"/>
              </w:rPr>
              <w:t xml:space="preserve"> </w:t>
            </w:r>
            <w:r w:rsidRPr="00E050AB">
              <w:rPr>
                <w:rFonts w:cs="Times New Roman"/>
                <w:szCs w:val="28"/>
              </w:rPr>
              <w:t xml:space="preserve">администратора доступны </w:t>
            </w:r>
            <w:r w:rsidRPr="00E050AB">
              <w:rPr>
                <w:rFonts w:cs="Times New Roman"/>
                <w:szCs w:val="28"/>
              </w:rPr>
              <w:lastRenderedPageBreak/>
              <w:t>пользователю в уведомлениях.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8" w:name="_Toc233041827"/>
      <w:r w:rsidRPr="00E050AB">
        <w:rPr>
          <w:rFonts w:cs="Times New Roman"/>
          <w:b w:val="0"/>
          <w:szCs w:val="28"/>
        </w:rPr>
        <w:lastRenderedPageBreak/>
        <w:t>2.2. Модель предметной области</w:t>
      </w:r>
      <w:bookmarkEnd w:id="8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Предметная модель проекта включает сущности User, Movie, </w:t>
      </w:r>
      <w:proofErr w:type="spellStart"/>
      <w:r w:rsidRPr="00E050AB">
        <w:rPr>
          <w:szCs w:val="28"/>
        </w:rPr>
        <w:t>CollectionItem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Genre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Role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WatchStatus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Complaint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ComplaintStatus</w:t>
      </w:r>
      <w:proofErr w:type="spellEnd"/>
      <w:r w:rsidRPr="00E050AB">
        <w:rPr>
          <w:szCs w:val="28"/>
        </w:rPr>
        <w:t xml:space="preserve">. Центральной связью является отношение между пользователем и фильмом через </w:t>
      </w:r>
      <w:proofErr w:type="spellStart"/>
      <w:r w:rsidRPr="00E050AB">
        <w:rPr>
          <w:szCs w:val="28"/>
        </w:rPr>
        <w:t>CollectionItem</w:t>
      </w:r>
      <w:proofErr w:type="spellEnd"/>
      <w:r w:rsidRPr="00E050AB">
        <w:rPr>
          <w:szCs w:val="28"/>
        </w:rPr>
        <w:t xml:space="preserve">, а сущность </w:t>
      </w:r>
      <w:proofErr w:type="spellStart"/>
      <w:r w:rsidRPr="00E050AB">
        <w:rPr>
          <w:szCs w:val="28"/>
        </w:rPr>
        <w:t>Complaint</w:t>
      </w:r>
      <w:proofErr w:type="spellEnd"/>
      <w:r w:rsidRPr="00E050AB">
        <w:rPr>
          <w:szCs w:val="28"/>
        </w:rPr>
        <w:t xml:space="preserve"> фиксирует пользовательские обращения по карточкам фильмов.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Такое проектное решение важно для корректной работы многопользовательской системы. Если два пользователя добавили один и тот же фильм, каждый из них может поставить собственную оценку и выбрать собственный статус просмотра.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 уровне бизнес-правил один пользователь не может добавить один и тот же фильм в коллекцию дважды. Для этого в базе данных используется уникальное ограничение по паре </w:t>
      </w:r>
      <w:proofErr w:type="spellStart"/>
      <w:r w:rsidRPr="00E050AB">
        <w:rPr>
          <w:szCs w:val="28"/>
        </w:rPr>
        <w:t>user_id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movie_id</w:t>
      </w:r>
      <w:proofErr w:type="spellEnd"/>
      <w:r w:rsidRPr="00E050AB">
        <w:rPr>
          <w:szCs w:val="28"/>
        </w:rPr>
        <w:t>. Жалоба всегда связана с конкретным пользователем и фильмом, имеет статус рассмотрения и может содержать комментарий администратора.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8 – Сущности предметной области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2"/>
        <w:gridCol w:w="3116"/>
        <w:gridCol w:w="3117"/>
      </w:tblGrid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Сущность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Смысл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Основные поля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Учетная запись.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id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email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passwordHash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role</w:t>
            </w:r>
            <w:proofErr w:type="spellEnd"/>
          </w:p>
        </w:tc>
      </w:tr>
      <w:tr w:rsidR="00A25E76" w:rsidRPr="006765D2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Movie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Общая карточка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 xml:space="preserve">id, title,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releaseYear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director,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coverUrl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, category</w:t>
            </w:r>
          </w:p>
        </w:tc>
      </w:tr>
      <w:tr w:rsidR="00A25E76" w:rsidRPr="006765D2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CollectionItem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Фильм в коллекции пользователя.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id, user, movie, status, rating, note, favorite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Genre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Жанр фильма.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id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name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Role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Роль учетной записи.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USER, ADMIN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WatchStatus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Статус просмотра.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PLANNED, WATCHING, WATCHED, DROPPED</w:t>
            </w:r>
          </w:p>
        </w:tc>
      </w:tr>
      <w:tr w:rsidR="00F54B57" w:rsidRPr="006765D2"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</w:t>
            </w:r>
            <w:proofErr w:type="spellEnd"/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Жалоба пользователя на карточку фильма.</w:t>
            </w:r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id,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reporter,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movie, reason,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description, status,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adminComment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createdAt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resolvedAt</w:t>
            </w:r>
            <w:proofErr w:type="spellEnd"/>
          </w:p>
        </w:tc>
      </w:tr>
      <w:tr w:rsidR="00F54B57" w:rsidRPr="006765D2"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ComplaintStatus</w:t>
            </w:r>
            <w:proofErr w:type="spellEnd"/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Статус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рассмотрения жалобы.</w:t>
            </w:r>
          </w:p>
        </w:tc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NEW,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IN_PROGRESS, RESOLVED, REJECTED</w:t>
            </w:r>
          </w:p>
        </w:tc>
      </w:tr>
    </w:tbl>
    <w:p w:rsidR="00754391" w:rsidRPr="00E050AB" w:rsidRDefault="00754391" w:rsidP="00E050AB">
      <w:pPr>
        <w:pStyle w:val="a4"/>
        <w:ind w:firstLine="0"/>
        <w:rPr>
          <w:szCs w:val="28"/>
          <w:lang w:val="en-US"/>
        </w:rPr>
      </w:pPr>
    </w:p>
    <w:p w:rsidR="00754391" w:rsidRPr="00E050AB" w:rsidRDefault="00754391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drawing>
          <wp:inline distT="0" distB="0" distL="0" distR="0" wp14:anchorId="4432763B" wp14:editId="00012D5B">
            <wp:extent cx="5359400" cy="4673600"/>
            <wp:effectExtent l="0" t="0" r="0" b="0"/>
            <wp:docPr id="2042056882" name="Рисунок 1" descr="Изображение выглядит как текст, диаграмма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6882" name="Рисунок 1" descr="Изображение выглядит как текст, диаграмма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E050AB" w:rsidRDefault="00000000" w:rsidP="00E050AB">
      <w:pPr>
        <w:pStyle w:val="a4"/>
        <w:ind w:firstLine="0"/>
        <w:jc w:val="center"/>
        <w:rPr>
          <w:szCs w:val="28"/>
        </w:rPr>
      </w:pPr>
      <w:r w:rsidRPr="00E050AB">
        <w:rPr>
          <w:szCs w:val="28"/>
        </w:rPr>
        <w:t>Рисунок 2 – ER-диаграмма базы данных</w:t>
      </w:r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9" w:name="_Toc233041828"/>
      <w:r w:rsidRPr="00E050AB">
        <w:rPr>
          <w:rFonts w:cs="Times New Roman"/>
          <w:b w:val="0"/>
          <w:szCs w:val="28"/>
        </w:rPr>
        <w:lastRenderedPageBreak/>
        <w:t>2.3. Архитектурное проектирование</w:t>
      </w:r>
      <w:bookmarkEnd w:id="9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Архитектура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проекта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построена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по</w:t>
      </w:r>
      <w:r w:rsidRPr="00E050AB">
        <w:rPr>
          <w:szCs w:val="28"/>
          <w:lang w:val="en-US"/>
        </w:rPr>
        <w:t xml:space="preserve"> PCMEF: Presentation, Control, Mediator, Entity, Foundation. </w:t>
      </w:r>
      <w:r w:rsidRPr="00E050AB">
        <w:rPr>
          <w:szCs w:val="28"/>
        </w:rPr>
        <w:t>Этот подход выбран, потому что проект содержит мобильный интерфейс, серверную бизнес-логику, доменную модель и инфраструктурные слои хранения данных.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 стороне </w:t>
      </w:r>
      <w:proofErr w:type="spellStart"/>
      <w:r w:rsidRPr="00E050AB">
        <w:rPr>
          <w:szCs w:val="28"/>
        </w:rPr>
        <w:t>Android</w:t>
      </w:r>
      <w:proofErr w:type="spellEnd"/>
      <w:r w:rsidRPr="00E050AB">
        <w:rPr>
          <w:szCs w:val="28"/>
        </w:rPr>
        <w:t xml:space="preserve"> слой </w:t>
      </w:r>
      <w:proofErr w:type="spellStart"/>
      <w:r w:rsidRPr="00E050AB">
        <w:rPr>
          <w:szCs w:val="28"/>
        </w:rPr>
        <w:t>Presentation</w:t>
      </w:r>
      <w:proofErr w:type="spellEnd"/>
      <w:r w:rsidRPr="00E050AB">
        <w:rPr>
          <w:szCs w:val="28"/>
        </w:rPr>
        <w:t xml:space="preserve"> представлен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 xml:space="preserve">-экранами. Слой Control реализован </w:t>
      </w: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и UI-состояниями. Слой Foundation включает </w:t>
      </w:r>
      <w:proofErr w:type="spellStart"/>
      <w:r w:rsidRPr="00E050AB">
        <w:rPr>
          <w:szCs w:val="28"/>
        </w:rPr>
        <w:t>Retrofit</w:t>
      </w:r>
      <w:proofErr w:type="spellEnd"/>
      <w:r w:rsidRPr="00E050AB">
        <w:rPr>
          <w:szCs w:val="28"/>
        </w:rPr>
        <w:t xml:space="preserve"> API и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 DAO. На стороне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слой Control представлен REST-контроллерами, </w:t>
      </w:r>
      <w:proofErr w:type="spellStart"/>
      <w:r w:rsidRPr="00E050AB">
        <w:rPr>
          <w:szCs w:val="28"/>
        </w:rPr>
        <w:t>Mediator</w:t>
      </w:r>
      <w:proofErr w:type="spellEnd"/>
      <w:r w:rsidRPr="00E050AB">
        <w:rPr>
          <w:szCs w:val="28"/>
        </w:rPr>
        <w:t xml:space="preserve">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сервисами, </w:t>
      </w:r>
      <w:proofErr w:type="spellStart"/>
      <w:r w:rsidRPr="00E050AB">
        <w:rPr>
          <w:szCs w:val="28"/>
        </w:rPr>
        <w:t>Entity</w:t>
      </w:r>
      <w:proofErr w:type="spellEnd"/>
      <w:r w:rsidRPr="00E050AB">
        <w:rPr>
          <w:szCs w:val="28"/>
        </w:rPr>
        <w:t xml:space="preserve">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JPA-сущностями, Foundation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репозиториями.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Направление зависимостей в проекте контролируется структурой пакетов. Экран не обращается напрямую к базе данных или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, а вызывает </w:t>
      </w:r>
      <w:proofErr w:type="spellStart"/>
      <w:r w:rsidRPr="00E050AB">
        <w:rPr>
          <w:szCs w:val="28"/>
        </w:rPr>
        <w:t>ViewModel</w:t>
      </w:r>
      <w:proofErr w:type="spellEnd"/>
      <w:r w:rsidRPr="00E050AB">
        <w:rPr>
          <w:szCs w:val="28"/>
        </w:rPr>
        <w:t>. Контроллер не содержит бизнес-логики, а делегирует работу сервису.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Выбранная архитектура повышает </w:t>
      </w:r>
      <w:proofErr w:type="spellStart"/>
      <w:r w:rsidRPr="00E050AB">
        <w:rPr>
          <w:szCs w:val="28"/>
        </w:rPr>
        <w:t>сопровождаемость</w:t>
      </w:r>
      <w:proofErr w:type="spellEnd"/>
      <w:r w:rsidRPr="00E050AB">
        <w:rPr>
          <w:szCs w:val="28"/>
        </w:rPr>
        <w:t xml:space="preserve">. Например, изменение способа хранения данных в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 не требует переписывать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>-экраны, а изменение SQL-схемы не влияет на мобильный интерфейс напрямую.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9 – Распределение компонентов по слоям PCMEF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7"/>
      </w:tblGrid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Android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Backend</w:t>
            </w:r>
            <w:proofErr w:type="spellEnd"/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Presentation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LoginScreen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MovieListScreen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ProfileScreen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AdminScreen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Swagger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UI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как представление API.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MovieViewModel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MovieUiState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AuthController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MovieController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AdminController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A25E76" w:rsidRPr="00E050AB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Mediator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Нет серверных правил.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AuthServiceImpl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MovieServiceImpl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JwtService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A25E76" w:rsidRPr="006765D2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Entity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DTO и модели.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User,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 xml:space="preserve">Movie,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CollectionItem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,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 xml:space="preserve">Genre, Role,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WatchStatus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A25E76" w:rsidRPr="006765D2" w:rsidTr="00754391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Retrofit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</w:rPr>
              <w:t>Room</w:t>
            </w:r>
            <w:proofErr w:type="spellEnd"/>
            <w:r w:rsidRPr="00E050AB">
              <w:rPr>
                <w:rFonts w:cs="Times New Roman"/>
                <w:szCs w:val="28"/>
              </w:rPr>
              <w:t>, DAO.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Spring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Data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JPA repositories, PostgreSQL.</w:t>
            </w:r>
          </w:p>
        </w:tc>
      </w:tr>
    </w:tbl>
    <w:p w:rsidR="00A25E76" w:rsidRPr="00E050AB" w:rsidRDefault="00A25E76" w:rsidP="00E050AB">
      <w:pPr>
        <w:pStyle w:val="a4"/>
        <w:ind w:firstLine="0"/>
        <w:rPr>
          <w:szCs w:val="28"/>
          <w:lang w:val="en-US"/>
        </w:rPr>
      </w:pPr>
    </w:p>
    <w:p w:rsidR="00754391" w:rsidRPr="00E050AB" w:rsidRDefault="00754391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drawing>
          <wp:inline distT="0" distB="0" distL="0" distR="0" wp14:anchorId="77D34D9A" wp14:editId="00550C07">
            <wp:extent cx="3782367" cy="5123065"/>
            <wp:effectExtent l="0" t="0" r="2540" b="0"/>
            <wp:docPr id="609390872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0872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927" cy="513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E050AB" w:rsidRDefault="00000000" w:rsidP="00E050AB">
      <w:pPr>
        <w:pStyle w:val="a4"/>
        <w:ind w:firstLine="0"/>
        <w:jc w:val="center"/>
        <w:rPr>
          <w:szCs w:val="28"/>
        </w:rPr>
      </w:pPr>
      <w:r w:rsidRPr="00E050AB">
        <w:rPr>
          <w:szCs w:val="28"/>
        </w:rPr>
        <w:t>Рисунок 3 – Компонентная диаграмма архитектуры PCMEF</w:t>
      </w:r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0" w:name="_Toc233041829"/>
      <w:r w:rsidRPr="00E050AB">
        <w:rPr>
          <w:rFonts w:cs="Times New Roman"/>
          <w:b w:val="0"/>
          <w:szCs w:val="28"/>
        </w:rPr>
        <w:lastRenderedPageBreak/>
        <w:t>2.4. Проектирование базы данных</w:t>
      </w:r>
      <w:bookmarkEnd w:id="10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Основной базой данных проекта является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 xml:space="preserve"> 16. Она запускается в </w:t>
      </w:r>
      <w:proofErr w:type="spellStart"/>
      <w:r w:rsidRPr="00E050AB">
        <w:rPr>
          <w:szCs w:val="28"/>
        </w:rPr>
        <w:t>Docker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 xml:space="preserve"> и хранит данные в </w:t>
      </w:r>
      <w:proofErr w:type="spellStart"/>
      <w:r w:rsidRPr="00E050AB">
        <w:rPr>
          <w:szCs w:val="28"/>
        </w:rPr>
        <w:t>volume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postgres_data</w:t>
      </w:r>
      <w:proofErr w:type="spellEnd"/>
      <w:r w:rsidRPr="00E050AB">
        <w:rPr>
          <w:szCs w:val="28"/>
        </w:rPr>
        <w:t>, что обеспечивает сохранение коллекций после выключения приложения.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Схема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содержит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таблицы</w:t>
      </w:r>
      <w:r w:rsidRPr="00E050AB">
        <w:rPr>
          <w:szCs w:val="28"/>
          <w:lang w:val="en-US"/>
        </w:rPr>
        <w:t xml:space="preserve"> users, movies, genres, </w:t>
      </w:r>
      <w:proofErr w:type="spellStart"/>
      <w:r w:rsidRPr="00E050AB">
        <w:rPr>
          <w:szCs w:val="28"/>
          <w:lang w:val="en-US"/>
        </w:rPr>
        <w:t>movie_genres</w:t>
      </w:r>
      <w:proofErr w:type="spellEnd"/>
      <w:r w:rsidRPr="00E050AB">
        <w:rPr>
          <w:szCs w:val="28"/>
          <w:lang w:val="en-US"/>
        </w:rPr>
        <w:t xml:space="preserve">, </w:t>
      </w:r>
      <w:proofErr w:type="spellStart"/>
      <w:r w:rsidRPr="00E050AB">
        <w:rPr>
          <w:szCs w:val="28"/>
          <w:lang w:val="en-US"/>
        </w:rPr>
        <w:t>collection_items</w:t>
      </w:r>
      <w:proofErr w:type="spellEnd"/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complaints. </w:t>
      </w:r>
      <w:r w:rsidRPr="00E050AB">
        <w:rPr>
          <w:szCs w:val="28"/>
        </w:rPr>
        <w:t xml:space="preserve">В текущей версии ключевой пользовательский сценарий обеспечивается </w:t>
      </w:r>
      <w:proofErr w:type="spellStart"/>
      <w:r w:rsidRPr="00E050AB">
        <w:rPr>
          <w:szCs w:val="28"/>
        </w:rPr>
        <w:t>users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movies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collection_items</w:t>
      </w:r>
      <w:proofErr w:type="spellEnd"/>
      <w:r w:rsidRPr="00E050AB">
        <w:rPr>
          <w:szCs w:val="28"/>
        </w:rPr>
        <w:t xml:space="preserve">, а таблица </w:t>
      </w:r>
      <w:proofErr w:type="spellStart"/>
      <w:r w:rsidRPr="00E050AB">
        <w:rPr>
          <w:szCs w:val="28"/>
        </w:rPr>
        <w:t>complaints</w:t>
      </w:r>
      <w:proofErr w:type="spellEnd"/>
      <w:r w:rsidRPr="00E050AB">
        <w:rPr>
          <w:szCs w:val="28"/>
        </w:rPr>
        <w:t xml:space="preserve"> используется для административной обработки обращений пользователей по карточкам фильмов.</w:t>
      </w:r>
    </w:p>
    <w:p w:rsidR="00A25E76" w:rsidRPr="00E050AB" w:rsidRDefault="00000000" w:rsidP="00E050AB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E050AB">
        <w:rPr>
          <w:szCs w:val="28"/>
        </w:rPr>
        <w:t xml:space="preserve">Таблица 10 – Структура базы данных </w:t>
      </w:r>
      <w:proofErr w:type="spellStart"/>
      <w:r w:rsidRPr="00E050AB">
        <w:rPr>
          <w:szCs w:val="28"/>
        </w:rPr>
        <w:t>PostgreSQL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7"/>
        <w:gridCol w:w="3115"/>
      </w:tblGrid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Таблица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Ключевые ограничения</w:t>
            </w:r>
          </w:p>
        </w:tc>
      </w:tr>
      <w:tr w:rsidR="00A25E76" w:rsidRPr="006765D2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users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Учетные записи.</w:t>
            </w:r>
          </w:p>
        </w:tc>
        <w:tc>
          <w:tcPr>
            <w:tcW w:w="3118" w:type="dxa"/>
          </w:tcPr>
          <w:p w:rsidR="00A25E76" w:rsidRPr="00E050AB" w:rsidRDefault="00E050AB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Email UNIQUE, id PRIMARY KEY.</w:t>
            </w:r>
          </w:p>
        </w:tc>
      </w:tr>
      <w:tr w:rsidR="00A25E76" w:rsidRPr="006765D2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Карточки фильмов.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>id PRIMARY KEY, title NOT NULL.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genres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Справочник жанров.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name</w:t>
            </w:r>
            <w:proofErr w:type="spellEnd"/>
            <w:r w:rsidRPr="00E050AB">
              <w:rPr>
                <w:rFonts w:cs="Times New Roman"/>
                <w:szCs w:val="28"/>
              </w:rPr>
              <w:t xml:space="preserve"> UNIQUE.</w:t>
            </w:r>
          </w:p>
        </w:tc>
      </w:tr>
      <w:tr w:rsidR="00A25E76" w:rsidRPr="006765D2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movie_genres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Связь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фильмов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жанров.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 xml:space="preserve">PRIMARY </w:t>
            </w:r>
            <w:proofErr w:type="gramStart"/>
            <w:r w:rsidRPr="00E050AB">
              <w:rPr>
                <w:rFonts w:cs="Times New Roman"/>
                <w:szCs w:val="28"/>
                <w:lang w:val="en-US"/>
              </w:rPr>
              <w:t>KEY(</w:t>
            </w:r>
            <w:proofErr w:type="spellStart"/>
            <w:proofErr w:type="gramEnd"/>
            <w:r w:rsidRPr="00E050AB">
              <w:rPr>
                <w:rFonts w:cs="Times New Roman"/>
                <w:szCs w:val="28"/>
                <w:lang w:val="en-US"/>
              </w:rPr>
              <w:t>movie_id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genre_id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).</w:t>
            </w:r>
          </w:p>
        </w:tc>
      </w:tr>
      <w:tr w:rsidR="00A25E76" w:rsidRPr="006765D2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collection_items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Личная коллекция.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gramStart"/>
            <w:r w:rsidRPr="00E050AB">
              <w:rPr>
                <w:rFonts w:cs="Times New Roman"/>
                <w:szCs w:val="28"/>
                <w:lang w:val="en-US"/>
              </w:rPr>
              <w:t>UNIQUE(</w:t>
            </w:r>
            <w:proofErr w:type="spellStart"/>
            <w:proofErr w:type="gramEnd"/>
            <w:r w:rsidRPr="00E050AB">
              <w:rPr>
                <w:rFonts w:cs="Times New Roman"/>
                <w:szCs w:val="28"/>
                <w:lang w:val="en-US"/>
              </w:rPr>
              <w:t>user_id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movie_id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), FK </w:t>
            </w:r>
            <w:r w:rsidRPr="00E050AB">
              <w:rPr>
                <w:rFonts w:cs="Times New Roman"/>
                <w:szCs w:val="28"/>
              </w:rPr>
              <w:t>на</w:t>
            </w:r>
            <w:r w:rsidRPr="00E050AB">
              <w:rPr>
                <w:rFonts w:cs="Times New Roman"/>
                <w:szCs w:val="28"/>
                <w:lang w:val="en-US"/>
              </w:rPr>
              <w:t xml:space="preserve"> users </w:t>
            </w:r>
            <w:r w:rsidRPr="00E050AB">
              <w:rPr>
                <w:rFonts w:cs="Times New Roman"/>
                <w:szCs w:val="28"/>
              </w:rPr>
              <w:t>и</w:t>
            </w:r>
            <w:r w:rsidRPr="00E050AB">
              <w:rPr>
                <w:rFonts w:cs="Times New Roman"/>
                <w:szCs w:val="28"/>
                <w:lang w:val="en-US"/>
              </w:rPr>
              <w:t xml:space="preserve"> movies.</w:t>
            </w:r>
          </w:p>
        </w:tc>
      </w:tr>
      <w:tr w:rsidR="00F54B57" w:rsidRPr="006765D2">
        <w:tc>
          <w:tcPr>
            <w:tcW w:w="311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</w:p>
        </w:tc>
        <w:tc>
          <w:tcPr>
            <w:tcW w:w="311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Жалобы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пользователей на фильмы.</w:t>
            </w:r>
          </w:p>
        </w:tc>
        <w:tc>
          <w:tcPr>
            <w:tcW w:w="3116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E050AB">
              <w:rPr>
                <w:rFonts w:cs="Times New Roman"/>
                <w:szCs w:val="28"/>
                <w:lang w:val="en-US"/>
              </w:rPr>
              <w:t xml:space="preserve">FK </w:t>
            </w:r>
            <w:r w:rsidRPr="00E050AB">
              <w:rPr>
                <w:rFonts w:cs="Times New Roman"/>
                <w:szCs w:val="28"/>
              </w:rPr>
              <w:t>на</w:t>
            </w:r>
            <w:r w:rsidRPr="00E050AB">
              <w:rPr>
                <w:rFonts w:cs="Times New Roman"/>
                <w:szCs w:val="28"/>
                <w:lang w:val="en-US"/>
              </w:rPr>
              <w:t xml:space="preserve"> users </w:t>
            </w:r>
            <w:r w:rsidRPr="00E050AB">
              <w:rPr>
                <w:rFonts w:cs="Times New Roman"/>
                <w:szCs w:val="28"/>
              </w:rPr>
              <w:t>и</w:t>
            </w:r>
            <w:r w:rsidRPr="00E050AB">
              <w:rPr>
                <w:rFonts w:cs="Times New Roman"/>
                <w:szCs w:val="28"/>
                <w:lang w:val="en-US"/>
              </w:rPr>
              <w:t xml:space="preserve"> movies, status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>NOT</w:t>
            </w:r>
            <w:r w:rsidR="00E050AB" w:rsidRPr="00E050AB">
              <w:rPr>
                <w:rFonts w:cs="Times New Roman"/>
                <w:szCs w:val="28"/>
                <w:lang w:val="en-US"/>
              </w:rPr>
              <w:t> </w:t>
            </w:r>
            <w:r w:rsidRPr="00E050AB">
              <w:rPr>
                <w:rFonts w:cs="Times New Roman"/>
                <w:szCs w:val="28"/>
                <w:lang w:val="en-US"/>
              </w:rPr>
              <w:t xml:space="preserve">NULL,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admin_comment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created_at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E050AB">
              <w:rPr>
                <w:rFonts w:cs="Times New Roman"/>
                <w:szCs w:val="28"/>
                <w:lang w:val="en-US"/>
              </w:rPr>
              <w:t>resolved_at</w:t>
            </w:r>
            <w:proofErr w:type="spellEnd"/>
            <w:r w:rsidRPr="00E050AB">
              <w:rPr>
                <w:rFonts w:cs="Times New Roman"/>
                <w:szCs w:val="28"/>
                <w:lang w:val="en-US"/>
              </w:rPr>
              <w:t>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1" w:name="_Toc233041830"/>
      <w:r w:rsidRPr="00E050AB">
        <w:rPr>
          <w:rFonts w:cs="Times New Roman"/>
          <w:b w:val="0"/>
          <w:szCs w:val="28"/>
        </w:rPr>
        <w:lastRenderedPageBreak/>
        <w:t>2.5. Детальное проектирование</w:t>
      </w:r>
      <w:bookmarkEnd w:id="11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Детальное проектирование основано на разборе основных сценариев. Наиболее важный сценарий </w:t>
      </w:r>
      <w:r w:rsidR="00974963" w:rsidRPr="00E050AB">
        <w:rPr>
          <w:szCs w:val="28"/>
        </w:rPr>
        <w:t>-</w:t>
      </w:r>
      <w:r w:rsidRPr="00E050AB">
        <w:rPr>
          <w:szCs w:val="28"/>
        </w:rPr>
        <w:t xml:space="preserve"> создание карточки фильма. Он проходит через мобильный экран, </w:t>
      </w:r>
      <w:proofErr w:type="spellStart"/>
      <w:r w:rsidRPr="00E050AB">
        <w:rPr>
          <w:szCs w:val="28"/>
        </w:rPr>
        <w:t>ViewModel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Retrofit</w:t>
      </w:r>
      <w:proofErr w:type="spellEnd"/>
      <w:r w:rsidRPr="00E050AB">
        <w:rPr>
          <w:szCs w:val="28"/>
        </w:rPr>
        <w:t>, REST-контроллер, сервис и репозитории.</w:t>
      </w:r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MovieEditScreen</w:t>
      </w:r>
      <w:proofErr w:type="spellEnd"/>
      <w:r w:rsidRPr="00E050AB">
        <w:rPr>
          <w:szCs w:val="28"/>
        </w:rPr>
        <w:t xml:space="preserve"> отвечает за форму ввода и предварительный просмотр карточки. </w:t>
      </w: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преобразует действие пользователя в команду сохранения и управляет состоянием загрузки. </w:t>
      </w:r>
      <w:proofErr w:type="spellStart"/>
      <w:r w:rsidRPr="00E050AB">
        <w:rPr>
          <w:szCs w:val="28"/>
        </w:rPr>
        <w:t>MovieApi</w:t>
      </w:r>
      <w:proofErr w:type="spellEnd"/>
      <w:r w:rsidRPr="00E050AB">
        <w:rPr>
          <w:szCs w:val="28"/>
        </w:rPr>
        <w:t xml:space="preserve"> отправляет запрос на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На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MovieController</w:t>
      </w:r>
      <w:proofErr w:type="spellEnd"/>
      <w:r w:rsidRPr="00E050AB">
        <w:rPr>
          <w:szCs w:val="28"/>
        </w:rPr>
        <w:t xml:space="preserve"> принимает HTTP-запрос, извлекает пользователя из JWT и передает команду в </w:t>
      </w:r>
      <w:proofErr w:type="spellStart"/>
      <w:r w:rsidRPr="00E050AB">
        <w:rPr>
          <w:szCs w:val="28"/>
        </w:rPr>
        <w:t>MovieServiceImpl</w:t>
      </w:r>
      <w:proofErr w:type="spellEnd"/>
      <w:r w:rsidRPr="00E050AB">
        <w:rPr>
          <w:szCs w:val="28"/>
        </w:rPr>
        <w:t xml:space="preserve">. Сервис проверяет бизнес-правила и сохраняет данные через </w:t>
      </w:r>
      <w:proofErr w:type="spellStart"/>
      <w:r w:rsidRPr="00E050AB">
        <w:rPr>
          <w:szCs w:val="28"/>
        </w:rPr>
        <w:t>MovieRepository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CollectionItemRepository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Другой важный сценарий - оффлайн-загрузка. При успешном запросе данные сохраняются в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. Если сервер недоступен, </w:t>
      </w:r>
      <w:proofErr w:type="spellStart"/>
      <w:r w:rsidRPr="00E050AB">
        <w:rPr>
          <w:szCs w:val="28"/>
        </w:rPr>
        <w:t>ViewModel</w:t>
      </w:r>
      <w:proofErr w:type="spellEnd"/>
      <w:r w:rsidRPr="00E050AB">
        <w:rPr>
          <w:szCs w:val="28"/>
        </w:rPr>
        <w:t xml:space="preserve"> читает локальный кэш и показывает пользователю оффлайн-состояние. Отдельный сценарий связан с жалобами: пользователь отправляет обращение из карточки фильма,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сохраняет его в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>, администратор меняет статус и оставляет комментарий, а пользователь видит ответ в профиле через уведомления.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11 – Классы мобильного клиента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25"/>
        <w:gridCol w:w="3104"/>
        <w:gridCol w:w="3116"/>
      </w:tblGrid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Класс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Слой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MovieEditScreen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Presentation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Форма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создания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редактирования фильма.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MovieViewModel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Состояние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UI, загрузка, сохранение и оффлайн-кэш.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MovieApi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Retrofit</w:t>
            </w:r>
            <w:proofErr w:type="spellEnd"/>
            <w:r w:rsidRPr="00E050AB">
              <w:rPr>
                <w:rFonts w:cs="Times New Roman"/>
                <w:szCs w:val="28"/>
              </w:rPr>
              <w:t>-интерфейс REST API.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MovieController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HTTP</w:t>
            </w:r>
            <w:r w:rsidR="00E050AB">
              <w:rPr>
                <w:rFonts w:cs="Times New Roman"/>
                <w:szCs w:val="28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</w:rPr>
              <w:t>endpoints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для фильмов.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MovieServiceImpl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Бизнес-логика фильмов и коллекций.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MovieRepository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таблице 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A25E76" w:rsidRPr="00E050AB" w:rsidTr="00A335D3"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CollectionItemRepository</w:t>
            </w:r>
            <w:proofErr w:type="spellEnd"/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8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к </w:t>
            </w:r>
            <w:proofErr w:type="spellStart"/>
            <w:r w:rsidRPr="00E050AB">
              <w:rPr>
                <w:rFonts w:cs="Times New Roman"/>
                <w:szCs w:val="28"/>
              </w:rPr>
              <w:t>collection_items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ComplaintApi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Retrofit</w:t>
            </w:r>
            <w:proofErr w:type="spellEnd"/>
            <w:r w:rsidRPr="00E050AB">
              <w:rPr>
                <w:rFonts w:cs="Times New Roman"/>
                <w:szCs w:val="28"/>
              </w:rPr>
              <w:t>-интерфейс для отправки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жалоб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получения уведомлений.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ComplaintController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Control</w:t>
            </w:r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HTTP</w:t>
            </w:r>
            <w:r w:rsidR="00E050AB">
              <w:rPr>
                <w:rFonts w:cs="Times New Roman"/>
                <w:szCs w:val="28"/>
              </w:rPr>
              <w:t> </w:t>
            </w:r>
            <w:proofErr w:type="spellStart"/>
            <w:r w:rsidRPr="00E050AB">
              <w:rPr>
                <w:rFonts w:cs="Times New Roman"/>
                <w:szCs w:val="28"/>
              </w:rPr>
              <w:t>endpoints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для создания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жалоб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просмотра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обращений пользователя.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ComplaintServiceImpl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Бизнес-логика создания,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получения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обработки жалоб.</w:t>
            </w:r>
          </w:p>
        </w:tc>
      </w:tr>
      <w:tr w:rsidR="00F54B57" w:rsidRPr="00E050AB">
        <w:tc>
          <w:tcPr>
            <w:tcW w:w="312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ComplaintRepository</w:t>
            </w:r>
            <w:proofErr w:type="spellEnd"/>
          </w:p>
        </w:tc>
        <w:tc>
          <w:tcPr>
            <w:tcW w:w="3108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Foundation</w:t>
            </w:r>
          </w:p>
        </w:tc>
        <w:tc>
          <w:tcPr>
            <w:tcW w:w="3112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таблице 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E050AB" w:rsidRDefault="00A25E76" w:rsidP="00E050AB">
      <w:pPr>
        <w:pStyle w:val="a4"/>
        <w:ind w:firstLine="0"/>
        <w:rPr>
          <w:szCs w:val="28"/>
        </w:rPr>
      </w:pPr>
    </w:p>
    <w:p w:rsidR="00A25E76" w:rsidRPr="00E050AB" w:rsidRDefault="00A335D3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lastRenderedPageBreak/>
        <w:drawing>
          <wp:inline distT="0" distB="0" distL="0" distR="0" wp14:anchorId="625B604C" wp14:editId="6D77D6AE">
            <wp:extent cx="5940425" cy="2670810"/>
            <wp:effectExtent l="0" t="0" r="3175" b="0"/>
            <wp:docPr id="351541117" name="Рисунок 1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1117" name="Рисунок 1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0AB">
        <w:rPr>
          <w:szCs w:val="28"/>
        </w:rPr>
        <w:t>Рисунок 4 – Диаграмма последовательности добавления фильма</w:t>
      </w:r>
    </w:p>
    <w:p w:rsidR="00A335D3" w:rsidRPr="00E050AB" w:rsidRDefault="00A335D3" w:rsidP="00E050AB">
      <w:pPr>
        <w:pStyle w:val="a4"/>
        <w:ind w:firstLine="0"/>
        <w:jc w:val="center"/>
        <w:rPr>
          <w:szCs w:val="28"/>
        </w:rPr>
      </w:pPr>
      <w:r w:rsidRPr="00E050AB">
        <w:rPr>
          <w:noProof/>
          <w:szCs w:val="28"/>
        </w:rPr>
        <w:drawing>
          <wp:inline distT="0" distB="0" distL="0" distR="0" wp14:anchorId="0F7821C5" wp14:editId="2FA18CC9">
            <wp:extent cx="4593946" cy="3415382"/>
            <wp:effectExtent l="0" t="0" r="3810" b="1270"/>
            <wp:docPr id="1200400778" name="Рисунок 1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00778" name="Рисунок 1" descr="Изображение выглядит как текст, снимок экрана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920" cy="34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E050AB" w:rsidRDefault="00000000" w:rsidP="00E050AB">
      <w:pPr>
        <w:pStyle w:val="a4"/>
        <w:ind w:firstLine="0"/>
        <w:jc w:val="center"/>
        <w:rPr>
          <w:szCs w:val="28"/>
        </w:rPr>
      </w:pPr>
      <w:r w:rsidRPr="00E050AB">
        <w:rPr>
          <w:szCs w:val="28"/>
        </w:rPr>
        <w:t>Рисунок 5 – Диаграмма оффлайн-режима и синхронизации</w:t>
      </w:r>
    </w:p>
    <w:p w:rsidR="00A25E76" w:rsidRPr="00E050AB" w:rsidRDefault="00000000" w:rsidP="00E050AB">
      <w:pPr>
        <w:pStyle w:val="a8"/>
      </w:pPr>
      <w:bookmarkStart w:id="12" w:name="_Toc233041831"/>
      <w:r w:rsidRPr="00E050AB">
        <w:lastRenderedPageBreak/>
        <w:t>3. Реализационная часть</w:t>
      </w:r>
      <w:bookmarkEnd w:id="12"/>
    </w:p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3" w:name="_Toc233041832"/>
      <w:r w:rsidRPr="00E050AB">
        <w:rPr>
          <w:rFonts w:cs="Times New Roman"/>
          <w:b w:val="0"/>
          <w:szCs w:val="28"/>
        </w:rPr>
        <w:t>3.1. Реализация бизнес-логики</w:t>
      </w:r>
      <w:bookmarkEnd w:id="13"/>
    </w:p>
    <w:p w:rsidR="00A25E76" w:rsidRPr="00E050AB" w:rsidRDefault="00000000" w:rsidP="00E050AB">
      <w:pPr>
        <w:pStyle w:val="a4"/>
        <w:rPr>
          <w:szCs w:val="28"/>
          <w:lang w:val="en-US"/>
        </w:rPr>
      </w:pP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реализован на Java 17 и Spring Boot 3.3.5. В</w:t>
      </w:r>
      <w:r w:rsidRPr="00E050AB">
        <w:rPr>
          <w:szCs w:val="28"/>
          <w:lang w:val="en-US"/>
        </w:rPr>
        <w:t xml:space="preserve"> pom.xml </w:t>
      </w:r>
      <w:r w:rsidRPr="00E050AB">
        <w:rPr>
          <w:szCs w:val="28"/>
        </w:rPr>
        <w:t>подключены</w:t>
      </w:r>
      <w:r w:rsidRPr="00E050AB">
        <w:rPr>
          <w:szCs w:val="28"/>
          <w:lang w:val="en-US"/>
        </w:rPr>
        <w:t xml:space="preserve"> Spring Web, Spring Data JPA, Spring Validation, Spring Security, PostgreSQL driver, </w:t>
      </w:r>
      <w:proofErr w:type="spellStart"/>
      <w:r w:rsidRPr="00E050AB">
        <w:rPr>
          <w:szCs w:val="28"/>
          <w:lang w:val="en-US"/>
        </w:rPr>
        <w:t>springdoc-openapi</w:t>
      </w:r>
      <w:proofErr w:type="spellEnd"/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тестовые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зависимости</w:t>
      </w:r>
      <w:r w:rsidRPr="00E050AB">
        <w:rPr>
          <w:szCs w:val="28"/>
          <w:lang w:val="en-US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Контроллеры расположены в пакете </w:t>
      </w:r>
      <w:proofErr w:type="spellStart"/>
      <w:r w:rsidRPr="00E050AB">
        <w:rPr>
          <w:szCs w:val="28"/>
        </w:rPr>
        <w:t>control</w:t>
      </w:r>
      <w:proofErr w:type="spellEnd"/>
      <w:r w:rsidRPr="00E050AB">
        <w:rPr>
          <w:szCs w:val="28"/>
        </w:rPr>
        <w:t xml:space="preserve">. </w:t>
      </w:r>
      <w:proofErr w:type="spellStart"/>
      <w:r w:rsidRPr="00E050AB">
        <w:rPr>
          <w:szCs w:val="28"/>
        </w:rPr>
        <w:t>AuthController</w:t>
      </w:r>
      <w:proofErr w:type="spellEnd"/>
      <w:r w:rsidRPr="00E050AB">
        <w:rPr>
          <w:szCs w:val="28"/>
        </w:rPr>
        <w:t xml:space="preserve"> отвечает за регистрацию и вход, </w:t>
      </w:r>
      <w:proofErr w:type="spellStart"/>
      <w:r w:rsidRPr="00E050AB">
        <w:rPr>
          <w:szCs w:val="28"/>
        </w:rPr>
        <w:t>MovieController</w:t>
      </w:r>
      <w:proofErr w:type="spellEnd"/>
      <w:r w:rsidRPr="00E050AB">
        <w:rPr>
          <w:szCs w:val="28"/>
        </w:rPr>
        <w:t xml:space="preserve"> - за операции с коллекцией фильмов, </w:t>
      </w:r>
      <w:proofErr w:type="spellStart"/>
      <w:r w:rsidRPr="00E050AB">
        <w:rPr>
          <w:szCs w:val="28"/>
        </w:rPr>
        <w:t>ComplaintController</w:t>
      </w:r>
      <w:proofErr w:type="spellEnd"/>
      <w:r w:rsidRPr="00E050AB">
        <w:rPr>
          <w:szCs w:val="28"/>
        </w:rPr>
        <w:t xml:space="preserve"> - за отправку и просмотр пользовательских жалоб, </w:t>
      </w:r>
      <w:proofErr w:type="spellStart"/>
      <w:r w:rsidRPr="00E050AB">
        <w:rPr>
          <w:szCs w:val="28"/>
        </w:rPr>
        <w:t>AdminController</w:t>
      </w:r>
      <w:proofErr w:type="spellEnd"/>
      <w:r w:rsidRPr="00E050AB">
        <w:rPr>
          <w:szCs w:val="28"/>
        </w:rPr>
        <w:t xml:space="preserve"> - за административные операции, роли, статистику и обработку обращений.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Слой</w:t>
      </w:r>
      <w:r w:rsidRPr="00E050AB">
        <w:rPr>
          <w:szCs w:val="28"/>
          <w:lang w:val="en-US"/>
        </w:rPr>
        <w:t xml:space="preserve"> mediator </w:t>
      </w:r>
      <w:r w:rsidRPr="00E050AB">
        <w:rPr>
          <w:szCs w:val="28"/>
        </w:rPr>
        <w:t>содержит</w:t>
      </w:r>
      <w:r w:rsidRPr="00E050AB">
        <w:rPr>
          <w:szCs w:val="28"/>
          <w:lang w:val="en-US"/>
        </w:rPr>
        <w:t xml:space="preserve"> </w:t>
      </w:r>
      <w:proofErr w:type="spellStart"/>
      <w:r w:rsidRPr="00E050AB">
        <w:rPr>
          <w:szCs w:val="28"/>
          <w:lang w:val="en-US"/>
        </w:rPr>
        <w:t>AuthServiceImpl</w:t>
      </w:r>
      <w:proofErr w:type="spellEnd"/>
      <w:r w:rsidRPr="00E050AB">
        <w:rPr>
          <w:szCs w:val="28"/>
          <w:lang w:val="en-US"/>
        </w:rPr>
        <w:t xml:space="preserve">, </w:t>
      </w:r>
      <w:proofErr w:type="spellStart"/>
      <w:r w:rsidRPr="00E050AB">
        <w:rPr>
          <w:szCs w:val="28"/>
          <w:lang w:val="en-US"/>
        </w:rPr>
        <w:t>MovieServiceImpl</w:t>
      </w:r>
      <w:proofErr w:type="spellEnd"/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</w:t>
      </w:r>
      <w:proofErr w:type="spellStart"/>
      <w:r w:rsidRPr="00E050AB">
        <w:rPr>
          <w:szCs w:val="28"/>
          <w:lang w:val="en-US"/>
        </w:rPr>
        <w:t>ComplaintServiceImpl</w:t>
      </w:r>
      <w:proofErr w:type="spellEnd"/>
      <w:r w:rsidRPr="00E050AB">
        <w:rPr>
          <w:szCs w:val="28"/>
          <w:lang w:val="en-US"/>
        </w:rPr>
        <w:t xml:space="preserve">. </w:t>
      </w:r>
      <w:proofErr w:type="spellStart"/>
      <w:r w:rsidRPr="00E050AB">
        <w:rPr>
          <w:szCs w:val="28"/>
        </w:rPr>
        <w:t>AuthServiceImpl</w:t>
      </w:r>
      <w:proofErr w:type="spellEnd"/>
      <w:r w:rsidRPr="00E050AB">
        <w:rPr>
          <w:szCs w:val="28"/>
        </w:rPr>
        <w:t xml:space="preserve"> выполняет регистрацию, проверку пароля и генерацию JWT. </w:t>
      </w:r>
      <w:proofErr w:type="spellStart"/>
      <w:r w:rsidRPr="00E050AB">
        <w:rPr>
          <w:szCs w:val="28"/>
        </w:rPr>
        <w:t>MovieServiceImpl</w:t>
      </w:r>
      <w:proofErr w:type="spellEnd"/>
      <w:r w:rsidRPr="00E050AB">
        <w:rPr>
          <w:szCs w:val="28"/>
        </w:rPr>
        <w:t xml:space="preserve"> реализует создание, обновление, поиск и удаление фильмов из коллекции пользователя. </w:t>
      </w:r>
      <w:proofErr w:type="spellStart"/>
      <w:r w:rsidRPr="00E050AB">
        <w:rPr>
          <w:szCs w:val="28"/>
        </w:rPr>
        <w:t>ComplaintServiceImpl</w:t>
      </w:r>
      <w:proofErr w:type="spellEnd"/>
      <w:r w:rsidRPr="00E050AB">
        <w:rPr>
          <w:szCs w:val="28"/>
        </w:rPr>
        <w:t xml:space="preserve"> создает</w:t>
      </w:r>
      <w:r w:rsidR="00E050AB">
        <w:rPr>
          <w:szCs w:val="28"/>
        </w:rPr>
        <w:t> </w:t>
      </w:r>
      <w:r w:rsidRPr="00E050AB">
        <w:rPr>
          <w:szCs w:val="28"/>
        </w:rPr>
        <w:t>жалобы,</w:t>
      </w:r>
      <w:r w:rsidR="00E050AB">
        <w:rPr>
          <w:szCs w:val="28"/>
        </w:rPr>
        <w:t> </w:t>
      </w:r>
      <w:r w:rsidRPr="00E050AB">
        <w:rPr>
          <w:szCs w:val="28"/>
        </w:rPr>
        <w:t>возвращает</w:t>
      </w:r>
      <w:r w:rsidR="00E050AB">
        <w:rPr>
          <w:szCs w:val="28"/>
        </w:rPr>
        <w:t> </w:t>
      </w:r>
      <w:r w:rsidRPr="00E050AB">
        <w:rPr>
          <w:szCs w:val="28"/>
        </w:rPr>
        <w:t>обращения текущего пользователя и обеспечивает изменение статуса администратором.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Слой</w:t>
      </w:r>
      <w:r w:rsidRPr="00E050AB">
        <w:rPr>
          <w:szCs w:val="28"/>
          <w:lang w:val="en-US"/>
        </w:rPr>
        <w:t xml:space="preserve"> entity </w:t>
      </w:r>
      <w:r w:rsidRPr="00E050AB">
        <w:rPr>
          <w:szCs w:val="28"/>
        </w:rPr>
        <w:t>содержит</w:t>
      </w:r>
      <w:r w:rsidRPr="00E050AB">
        <w:rPr>
          <w:szCs w:val="28"/>
          <w:lang w:val="en-US"/>
        </w:rPr>
        <w:t xml:space="preserve"> JPA-</w:t>
      </w:r>
      <w:r w:rsidRPr="00E050AB">
        <w:rPr>
          <w:szCs w:val="28"/>
        </w:rPr>
        <w:t>сущности</w:t>
      </w:r>
      <w:r w:rsidRPr="00E050AB">
        <w:rPr>
          <w:szCs w:val="28"/>
          <w:lang w:val="en-US"/>
        </w:rPr>
        <w:t xml:space="preserve"> User, Movie, Genre, </w:t>
      </w:r>
      <w:proofErr w:type="spellStart"/>
      <w:r w:rsidRPr="00E050AB">
        <w:rPr>
          <w:szCs w:val="28"/>
          <w:lang w:val="en-US"/>
        </w:rPr>
        <w:t>CollectionItem</w:t>
      </w:r>
      <w:proofErr w:type="spellEnd"/>
      <w:r w:rsidRPr="00E050AB">
        <w:rPr>
          <w:szCs w:val="28"/>
          <w:lang w:val="en-US"/>
        </w:rPr>
        <w:t xml:space="preserve">, Complaint </w:t>
      </w:r>
      <w:r w:rsidRPr="00E050AB">
        <w:rPr>
          <w:szCs w:val="28"/>
        </w:rPr>
        <w:t>и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перечисления</w:t>
      </w:r>
      <w:r w:rsidRPr="00E050AB">
        <w:rPr>
          <w:szCs w:val="28"/>
          <w:lang w:val="en-US"/>
        </w:rPr>
        <w:t xml:space="preserve"> Role, </w:t>
      </w:r>
      <w:proofErr w:type="spellStart"/>
      <w:r w:rsidRPr="00E050AB">
        <w:rPr>
          <w:szCs w:val="28"/>
          <w:lang w:val="en-US"/>
        </w:rPr>
        <w:t>WatchStatus</w:t>
      </w:r>
      <w:proofErr w:type="spellEnd"/>
      <w:r w:rsidRPr="00E050AB">
        <w:rPr>
          <w:szCs w:val="28"/>
          <w:lang w:val="en-US"/>
        </w:rPr>
        <w:t xml:space="preserve">, </w:t>
      </w:r>
      <w:proofErr w:type="spellStart"/>
      <w:r w:rsidRPr="00E050AB">
        <w:rPr>
          <w:szCs w:val="28"/>
          <w:lang w:val="en-US"/>
        </w:rPr>
        <w:t>ComplaintStatus</w:t>
      </w:r>
      <w:proofErr w:type="spellEnd"/>
      <w:r w:rsidRPr="00E050AB">
        <w:rPr>
          <w:szCs w:val="28"/>
          <w:lang w:val="en-US"/>
        </w:rPr>
        <w:t xml:space="preserve">. </w:t>
      </w:r>
      <w:r w:rsidRPr="00E050AB">
        <w:rPr>
          <w:szCs w:val="28"/>
        </w:rPr>
        <w:t xml:space="preserve">Слой </w:t>
      </w:r>
      <w:proofErr w:type="spellStart"/>
      <w:r w:rsidRPr="00E050AB">
        <w:rPr>
          <w:szCs w:val="28"/>
        </w:rPr>
        <w:t>foundation</w:t>
      </w:r>
      <w:proofErr w:type="spellEnd"/>
      <w:r w:rsidRPr="00E050AB">
        <w:rPr>
          <w:szCs w:val="28"/>
        </w:rPr>
        <w:t xml:space="preserve"> содержит репозитории Spring Data JPA и </w:t>
      </w:r>
      <w:proofErr w:type="spellStart"/>
      <w:r w:rsidRPr="00E050AB">
        <w:rPr>
          <w:szCs w:val="28"/>
        </w:rPr>
        <w:t>MovieMapper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В проекте предусмотрена автоматическая загрузка начальных данных. </w:t>
      </w:r>
      <w:proofErr w:type="spellStart"/>
      <w:r w:rsidRPr="00E050AB">
        <w:rPr>
          <w:szCs w:val="28"/>
        </w:rPr>
        <w:t>AdminBootstrap</w:t>
      </w:r>
      <w:proofErr w:type="spellEnd"/>
      <w:r w:rsidR="00E050AB">
        <w:rPr>
          <w:szCs w:val="28"/>
        </w:rPr>
        <w:t> </w:t>
      </w:r>
      <w:r w:rsidRPr="00E050AB">
        <w:rPr>
          <w:szCs w:val="28"/>
        </w:rPr>
        <w:t>создает</w:t>
      </w:r>
      <w:r w:rsidR="00E050AB">
        <w:rPr>
          <w:szCs w:val="28"/>
        </w:rPr>
        <w:t> </w:t>
      </w:r>
      <w:r w:rsidRPr="00E050AB">
        <w:rPr>
          <w:szCs w:val="28"/>
        </w:rPr>
        <w:t>администратора</w:t>
      </w:r>
      <w:r w:rsidR="00E050AB">
        <w:rPr>
          <w:szCs w:val="28"/>
        </w:rPr>
        <w:t> </w:t>
      </w:r>
      <w:hyperlink r:id="rId15" w:history="1">
        <w:r w:rsidR="00E050AB" w:rsidRPr="00FC3146">
          <w:rPr>
            <w:rStyle w:val="af5"/>
            <w:szCs w:val="28"/>
          </w:rPr>
          <w:t>admin@movie.local</w:t>
        </w:r>
      </w:hyperlink>
      <w:r w:rsidRPr="00E050AB">
        <w:rPr>
          <w:szCs w:val="28"/>
        </w:rPr>
        <w:t>,</w:t>
      </w:r>
      <w:r w:rsidR="00E050AB">
        <w:rPr>
          <w:szCs w:val="28"/>
        </w:rPr>
        <w:t> </w:t>
      </w:r>
      <w:r w:rsidRPr="00E050AB">
        <w:rPr>
          <w:szCs w:val="28"/>
        </w:rPr>
        <w:t xml:space="preserve">а </w:t>
      </w:r>
      <w:proofErr w:type="spellStart"/>
      <w:r w:rsidRPr="00E050AB">
        <w:rPr>
          <w:szCs w:val="28"/>
        </w:rPr>
        <w:t>TestUserMovieBootstrap</w:t>
      </w:r>
      <w:proofErr w:type="spellEnd"/>
      <w:r w:rsidR="00E050AB">
        <w:rPr>
          <w:szCs w:val="28"/>
        </w:rPr>
        <w:t> </w:t>
      </w:r>
      <w:r w:rsidRPr="00E050AB">
        <w:rPr>
          <w:szCs w:val="28"/>
        </w:rPr>
        <w:t>наполняет</w:t>
      </w:r>
      <w:r w:rsidR="00E050AB">
        <w:rPr>
          <w:szCs w:val="28"/>
        </w:rPr>
        <w:t> </w:t>
      </w:r>
      <w:r w:rsidRPr="00E050AB">
        <w:rPr>
          <w:szCs w:val="28"/>
        </w:rPr>
        <w:t>пользователя</w:t>
      </w:r>
      <w:r w:rsidR="00E050AB">
        <w:rPr>
          <w:szCs w:val="28"/>
        </w:rPr>
        <w:t> </w:t>
      </w:r>
      <w:r w:rsidRPr="00E050AB">
        <w:rPr>
          <w:szCs w:val="28"/>
        </w:rPr>
        <w:t>test@yandex.ru демонстрационными фильмами для проверки интерфейса.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 xml:space="preserve">Таблица 12 – Компоненты </w:t>
      </w:r>
      <w:proofErr w:type="spellStart"/>
      <w:r w:rsidRPr="00E050AB">
        <w:rPr>
          <w:rFonts w:cs="Times New Roman"/>
          <w:szCs w:val="28"/>
        </w:rPr>
        <w:t>backend</w:t>
      </w:r>
      <w:proofErr w:type="spellEnd"/>
      <w:r w:rsidRPr="00E050AB">
        <w:rPr>
          <w:rFonts w:cs="Times New Roman"/>
          <w:szCs w:val="28"/>
        </w:rPr>
        <w:t>-реализации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40"/>
        <w:gridCol w:w="4409"/>
        <w:gridCol w:w="2196"/>
      </w:tblGrid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Компонент</w:t>
            </w:r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Файл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Роль</w:t>
            </w:r>
            <w:r w:rsidR="00E050AB">
              <w:rPr>
                <w:rFonts w:cs="Times New Roman"/>
                <w:b/>
                <w:szCs w:val="28"/>
              </w:rPr>
              <w:t> </w:t>
            </w:r>
            <w:r w:rsidRPr="00E050AB">
              <w:rPr>
                <w:rFonts w:cs="Times New Roman"/>
                <w:b/>
                <w:szCs w:val="28"/>
              </w:rPr>
              <w:t>в реализации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AuthController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/AuthController.java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Регистрация и вход.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lastRenderedPageBreak/>
              <w:t>MovieController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/MovieController.java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CRUD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поиск фильмов.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AdminController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/AdminController.java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Админка</w:t>
            </w:r>
            <w:proofErr w:type="spellEnd"/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управление ролями.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MovieServiceImpl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  <w:r w:rsidRPr="00E050AB">
              <w:rPr>
                <w:rFonts w:cs="Times New Roman"/>
                <w:szCs w:val="28"/>
              </w:rPr>
              <w:t>/MovieServiceImpl.java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Бизнес-логика коллекции.</w:t>
            </w:r>
          </w:p>
        </w:tc>
      </w:tr>
      <w:tr w:rsidR="00A25E76" w:rsidRPr="00E050AB" w:rsidTr="00E050AB">
        <w:tc>
          <w:tcPr>
            <w:tcW w:w="29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JwtService</w:t>
            </w:r>
            <w:proofErr w:type="spellEnd"/>
          </w:p>
        </w:tc>
        <w:tc>
          <w:tcPr>
            <w:tcW w:w="4030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config</w:t>
            </w:r>
            <w:proofErr w:type="spellEnd"/>
            <w:r w:rsidRPr="00E050AB">
              <w:rPr>
                <w:rFonts w:cs="Times New Roman"/>
                <w:szCs w:val="28"/>
              </w:rPr>
              <w:t>/JwtService.java</w:t>
            </w:r>
          </w:p>
        </w:tc>
        <w:tc>
          <w:tcPr>
            <w:tcW w:w="2404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проверка токенов.</w:t>
            </w:r>
          </w:p>
        </w:tc>
      </w:tr>
      <w:tr w:rsidR="00F54B57" w:rsidRPr="00E050AB" w:rsidTr="00E050AB">
        <w:tc>
          <w:tcPr>
            <w:tcW w:w="29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ComplaintController</w:t>
            </w:r>
            <w:proofErr w:type="spellEnd"/>
          </w:p>
        </w:tc>
        <w:tc>
          <w:tcPr>
            <w:tcW w:w="4030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control</w:t>
            </w:r>
            <w:proofErr w:type="spellEnd"/>
            <w:r w:rsidRPr="00E050AB">
              <w:rPr>
                <w:rFonts w:cs="Times New Roman"/>
                <w:szCs w:val="28"/>
              </w:rPr>
              <w:t>/ComplaintController.java</w:t>
            </w:r>
          </w:p>
        </w:tc>
        <w:tc>
          <w:tcPr>
            <w:tcW w:w="24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жалоб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выдача обращений текущего пользователя.</w:t>
            </w:r>
          </w:p>
        </w:tc>
      </w:tr>
      <w:tr w:rsidR="00F54B57" w:rsidRPr="00E050AB" w:rsidTr="00E050AB">
        <w:tc>
          <w:tcPr>
            <w:tcW w:w="29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ComplaintServiceImpl</w:t>
            </w:r>
            <w:proofErr w:type="spellEnd"/>
          </w:p>
        </w:tc>
        <w:tc>
          <w:tcPr>
            <w:tcW w:w="4030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mediator</w:t>
            </w:r>
            <w:proofErr w:type="spellEnd"/>
            <w:r w:rsidRPr="00E050AB">
              <w:rPr>
                <w:rFonts w:cs="Times New Roman"/>
                <w:szCs w:val="28"/>
              </w:rPr>
              <w:t>/ComplaintServiceImpl.java</w:t>
            </w:r>
          </w:p>
        </w:tc>
        <w:tc>
          <w:tcPr>
            <w:tcW w:w="24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Обработка жалоб,</w:t>
            </w:r>
            <w:r w:rsidR="00E050AB">
              <w:rPr>
                <w:rFonts w:cs="Times New Roman"/>
                <w:szCs w:val="28"/>
              </w:rPr>
              <w:t xml:space="preserve"> </w:t>
            </w:r>
            <w:r w:rsidRPr="00E050AB">
              <w:rPr>
                <w:rFonts w:cs="Times New Roman"/>
                <w:szCs w:val="28"/>
              </w:rPr>
              <w:t>статусов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комментариев администратора.</w:t>
            </w:r>
          </w:p>
        </w:tc>
      </w:tr>
      <w:tr w:rsidR="00F54B57" w:rsidRPr="00E050AB" w:rsidTr="00E050AB">
        <w:tc>
          <w:tcPr>
            <w:tcW w:w="29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ComplaintRepository</w:t>
            </w:r>
            <w:proofErr w:type="spellEnd"/>
          </w:p>
        </w:tc>
        <w:tc>
          <w:tcPr>
            <w:tcW w:w="4030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foundation</w:t>
            </w:r>
            <w:proofErr w:type="spellEnd"/>
            <w:r w:rsidRPr="00E050AB">
              <w:rPr>
                <w:rFonts w:cs="Times New Roman"/>
                <w:szCs w:val="28"/>
              </w:rPr>
              <w:t>/ComplaintRepository.java</w:t>
            </w:r>
          </w:p>
        </w:tc>
        <w:tc>
          <w:tcPr>
            <w:tcW w:w="2404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Доступ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 xml:space="preserve">к данным таблицы 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4" w:name="_Toc233041833"/>
      <w:r w:rsidRPr="00E050AB">
        <w:rPr>
          <w:rFonts w:cs="Times New Roman"/>
          <w:b w:val="0"/>
          <w:szCs w:val="28"/>
        </w:rPr>
        <w:t>3.2. Реализация мобильного клиента</w:t>
      </w:r>
      <w:bookmarkEnd w:id="14"/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Android</w:t>
      </w:r>
      <w:proofErr w:type="spellEnd"/>
      <w:r w:rsidRPr="00E050AB">
        <w:rPr>
          <w:szCs w:val="28"/>
        </w:rPr>
        <w:t xml:space="preserve">-клиент реализован на </w:t>
      </w:r>
      <w:proofErr w:type="spellStart"/>
      <w:r w:rsidRPr="00E050AB">
        <w:rPr>
          <w:szCs w:val="28"/>
        </w:rPr>
        <w:t>Kotlin</w:t>
      </w:r>
      <w:proofErr w:type="spellEnd"/>
      <w:r w:rsidRPr="00E050AB">
        <w:rPr>
          <w:szCs w:val="28"/>
        </w:rPr>
        <w:t xml:space="preserve"> с использованием </w:t>
      </w:r>
      <w:proofErr w:type="spellStart"/>
      <w:r w:rsidRPr="00E050AB">
        <w:rPr>
          <w:szCs w:val="28"/>
        </w:rPr>
        <w:t>Jetpack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Compose</w:t>
      </w:r>
      <w:proofErr w:type="spellEnd"/>
      <w:r w:rsidRPr="00E050AB">
        <w:rPr>
          <w:szCs w:val="28"/>
        </w:rPr>
        <w:t xml:space="preserve">. Все основные экраны находятся в пакете </w:t>
      </w:r>
      <w:proofErr w:type="spellStart"/>
      <w:r w:rsidRPr="00E050AB">
        <w:rPr>
          <w:szCs w:val="28"/>
        </w:rPr>
        <w:t>presentation</w:t>
      </w:r>
      <w:proofErr w:type="spellEnd"/>
      <w:r w:rsidRPr="00E050AB">
        <w:rPr>
          <w:szCs w:val="28"/>
        </w:rPr>
        <w:t xml:space="preserve">. Навигация между экранами организована в </w:t>
      </w:r>
      <w:proofErr w:type="spellStart"/>
      <w:r w:rsidRPr="00E050AB">
        <w:rPr>
          <w:szCs w:val="28"/>
        </w:rPr>
        <w:t>MainActivity</w:t>
      </w:r>
      <w:proofErr w:type="spellEnd"/>
      <w:r w:rsidRPr="00E050AB">
        <w:rPr>
          <w:szCs w:val="28"/>
        </w:rPr>
        <w:t xml:space="preserve"> через </w:t>
      </w:r>
      <w:proofErr w:type="spellStart"/>
      <w:r w:rsidRPr="00E050AB">
        <w:rPr>
          <w:szCs w:val="28"/>
        </w:rPr>
        <w:t>sealed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interface</w:t>
      </w:r>
      <w:proofErr w:type="spellEnd"/>
      <w:r w:rsidRPr="00E050AB">
        <w:rPr>
          <w:szCs w:val="28"/>
        </w:rPr>
        <w:t xml:space="preserve"> </w:t>
      </w:r>
      <w:proofErr w:type="spellStart"/>
      <w:r w:rsidRPr="00E050AB">
        <w:rPr>
          <w:szCs w:val="28"/>
        </w:rPr>
        <w:t>Screen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lastRenderedPageBreak/>
        <w:t xml:space="preserve">Главный экран </w:t>
      </w:r>
      <w:proofErr w:type="spellStart"/>
      <w:r w:rsidRPr="00E050AB">
        <w:rPr>
          <w:szCs w:val="28"/>
        </w:rPr>
        <w:t>MovieListScreen</w:t>
      </w:r>
      <w:proofErr w:type="spellEnd"/>
      <w:r w:rsidRPr="00E050AB">
        <w:rPr>
          <w:szCs w:val="28"/>
        </w:rPr>
        <w:t xml:space="preserve"> показывает коллекцию, статистику и подборки по категориям. </w:t>
      </w:r>
      <w:proofErr w:type="spellStart"/>
      <w:r w:rsidRPr="00E050AB">
        <w:rPr>
          <w:szCs w:val="28"/>
        </w:rPr>
        <w:t>MovieSearchScreen</w:t>
      </w:r>
      <w:proofErr w:type="spellEnd"/>
      <w:r w:rsidRPr="00E050AB">
        <w:rPr>
          <w:szCs w:val="28"/>
        </w:rPr>
        <w:t xml:space="preserve"> обеспечивает поиск. </w:t>
      </w:r>
      <w:proofErr w:type="spellStart"/>
      <w:r w:rsidRPr="00E050AB">
        <w:rPr>
          <w:szCs w:val="28"/>
        </w:rPr>
        <w:t>MovieEditScreen</w:t>
      </w:r>
      <w:proofErr w:type="spellEnd"/>
      <w:r w:rsidRPr="00E050AB">
        <w:rPr>
          <w:szCs w:val="28"/>
        </w:rPr>
        <w:t xml:space="preserve"> используется для создания и редактирования карточки фильма. </w:t>
      </w:r>
      <w:proofErr w:type="spellStart"/>
      <w:r w:rsidRPr="00E050AB">
        <w:rPr>
          <w:szCs w:val="28"/>
        </w:rPr>
        <w:t>MovieDetailsScreen</w:t>
      </w:r>
      <w:proofErr w:type="spellEnd"/>
      <w:r w:rsidRPr="00E050AB">
        <w:rPr>
          <w:szCs w:val="28"/>
        </w:rPr>
        <w:t xml:space="preserve"> позволяет открыть карточку и отправить жалобу. </w:t>
      </w:r>
      <w:proofErr w:type="spellStart"/>
      <w:r w:rsidRPr="00E050AB">
        <w:rPr>
          <w:szCs w:val="28"/>
        </w:rPr>
        <w:t>ProfileScreen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SettingsScreen</w:t>
      </w:r>
      <w:proofErr w:type="spellEnd"/>
      <w:r w:rsidRPr="00E050AB">
        <w:rPr>
          <w:szCs w:val="28"/>
        </w:rPr>
        <w:t xml:space="preserve"> отвечают за пользовательские настройки, тему, профиль и уведомления по ответам администратора.</w:t>
      </w:r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связывает интерфейс, REST API и локальный кэш. Он загружает фильмы, сохраняет изменения, удаляет записи, отправляет жалобы по фильмам и при ошибках обращается к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Для сетевого обмена используется </w:t>
      </w:r>
      <w:proofErr w:type="spellStart"/>
      <w:r w:rsidRPr="00E050AB">
        <w:rPr>
          <w:szCs w:val="28"/>
        </w:rPr>
        <w:t>Retrofit</w:t>
      </w:r>
      <w:proofErr w:type="spellEnd"/>
      <w:r w:rsidRPr="00E050AB">
        <w:rPr>
          <w:szCs w:val="28"/>
        </w:rPr>
        <w:t xml:space="preserve">. Для локального хранения используется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: </w:t>
      </w:r>
      <w:proofErr w:type="spellStart"/>
      <w:r w:rsidRPr="00E050AB">
        <w:rPr>
          <w:szCs w:val="28"/>
        </w:rPr>
        <w:t>AppDatabase</w:t>
      </w:r>
      <w:proofErr w:type="spellEnd"/>
      <w:r w:rsidRPr="00E050AB">
        <w:rPr>
          <w:szCs w:val="28"/>
        </w:rPr>
        <w:t xml:space="preserve">, </w:t>
      </w:r>
      <w:proofErr w:type="spellStart"/>
      <w:r w:rsidRPr="00E050AB">
        <w:rPr>
          <w:szCs w:val="28"/>
        </w:rPr>
        <w:t>MovieDao</w:t>
      </w:r>
      <w:proofErr w:type="spellEnd"/>
      <w:r w:rsidRPr="00E050AB">
        <w:rPr>
          <w:szCs w:val="28"/>
        </w:rPr>
        <w:t xml:space="preserve"> и </w:t>
      </w:r>
      <w:proofErr w:type="spellStart"/>
      <w:r w:rsidRPr="00E050AB">
        <w:rPr>
          <w:szCs w:val="28"/>
        </w:rPr>
        <w:t>CachedMovie</w:t>
      </w:r>
      <w:proofErr w:type="spellEnd"/>
      <w:r w:rsidRPr="00E050AB">
        <w:rPr>
          <w:szCs w:val="28"/>
        </w:rPr>
        <w:t xml:space="preserve">. Для загрузки обложек используется </w:t>
      </w:r>
      <w:proofErr w:type="spellStart"/>
      <w:r w:rsidRPr="00E050AB">
        <w:rPr>
          <w:szCs w:val="28"/>
        </w:rPr>
        <w:t>Coil</w:t>
      </w:r>
      <w:proofErr w:type="spellEnd"/>
      <w:r w:rsidRPr="00E050AB">
        <w:rPr>
          <w:szCs w:val="28"/>
        </w:rPr>
        <w:t>.</w:t>
      </w:r>
    </w:p>
    <w:p w:rsidR="000857C1" w:rsidRPr="00E050AB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13 – Экраны мобильного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Экран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LoginScreen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Отдельный вход и регистрация.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MovieListScreen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Главный экран коллекции.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MovieSearchScreen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Поиск.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MovieEditScreen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и редактирование.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MovieDetailsScreen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Детальная карточка.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ProfileScreen</w:t>
            </w:r>
            <w:proofErr w:type="spellEnd"/>
          </w:p>
        </w:tc>
        <w:tc>
          <w:tcPr>
            <w:tcW w:w="467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Профиль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пользователя, редактирование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данных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 уведомления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ответам администратора.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SettingsScreen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Настройки темы и хранения.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szCs w:val="28"/>
              </w:rPr>
              <w:t>AdminScreen</w:t>
            </w:r>
            <w:proofErr w:type="spellEnd"/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Панель администратора.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5" w:name="_Toc233041834"/>
      <w:r w:rsidRPr="00E050AB">
        <w:rPr>
          <w:rFonts w:cs="Times New Roman"/>
          <w:b w:val="0"/>
          <w:szCs w:val="28"/>
        </w:rPr>
        <w:lastRenderedPageBreak/>
        <w:t>3.3. Безопасность и роли</w:t>
      </w:r>
      <w:bookmarkEnd w:id="15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Безопасность реализована через сочетание </w:t>
      </w:r>
      <w:proofErr w:type="spellStart"/>
      <w:r w:rsidRPr="00E050AB">
        <w:rPr>
          <w:szCs w:val="28"/>
        </w:rPr>
        <w:t>BCrypt</w:t>
      </w:r>
      <w:proofErr w:type="spellEnd"/>
      <w:r w:rsidRPr="00E050AB">
        <w:rPr>
          <w:szCs w:val="28"/>
        </w:rPr>
        <w:t xml:space="preserve">, JWT и Spring Security. При регистрации пароль не сохраняется в открытом виде, а преобразуется в </w:t>
      </w:r>
      <w:proofErr w:type="spellStart"/>
      <w:r w:rsidRPr="00E050AB">
        <w:rPr>
          <w:szCs w:val="28"/>
        </w:rPr>
        <w:t>BCrypt</w:t>
      </w:r>
      <w:proofErr w:type="spellEnd"/>
      <w:r w:rsidRPr="00E050AB">
        <w:rPr>
          <w:szCs w:val="28"/>
        </w:rPr>
        <w:t>-хэш.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После успешного входа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возвращает JWT. В токен включаются идентификатор пользователя, </w:t>
      </w:r>
      <w:proofErr w:type="spellStart"/>
      <w:r w:rsidRPr="00E050AB">
        <w:rPr>
          <w:szCs w:val="28"/>
        </w:rPr>
        <w:t>email</w:t>
      </w:r>
      <w:proofErr w:type="spellEnd"/>
      <w:r w:rsidRPr="00E050AB">
        <w:rPr>
          <w:szCs w:val="28"/>
        </w:rPr>
        <w:t xml:space="preserve"> и роль. Мобильный клиент передает токен в заголовке </w:t>
      </w:r>
      <w:proofErr w:type="spellStart"/>
      <w:r w:rsidRPr="00E050AB">
        <w:rPr>
          <w:szCs w:val="28"/>
        </w:rPr>
        <w:t>Authorization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Роль USER дает доступ к личной коллекции и созданию жалоб по фильмам, а также к просмотру собственных обращений и ответов администратора. Роль ADMIN открывает </w:t>
      </w:r>
      <w:proofErr w:type="spellStart"/>
      <w:r w:rsidRPr="00E050AB">
        <w:rPr>
          <w:szCs w:val="28"/>
        </w:rPr>
        <w:t>endpoints</w:t>
      </w:r>
      <w:proofErr w:type="spellEnd"/>
      <w:r w:rsidRPr="00E050AB">
        <w:rPr>
          <w:szCs w:val="28"/>
        </w:rPr>
        <w:t xml:space="preserve"> /</w:t>
      </w:r>
      <w:proofErr w:type="spellStart"/>
      <w:r w:rsidRPr="00E050AB">
        <w:rPr>
          <w:szCs w:val="28"/>
        </w:rPr>
        <w:t>api</w:t>
      </w:r>
      <w:proofErr w:type="spellEnd"/>
      <w:r w:rsidRPr="00E050AB">
        <w:rPr>
          <w:szCs w:val="28"/>
        </w:rPr>
        <w:t>/</w:t>
      </w:r>
      <w:proofErr w:type="spellStart"/>
      <w:r w:rsidRPr="00E050AB">
        <w:rPr>
          <w:szCs w:val="28"/>
        </w:rPr>
        <w:t>admin</w:t>
      </w:r>
      <w:proofErr w:type="spellEnd"/>
      <w:r w:rsidRPr="00E050AB">
        <w:rPr>
          <w:szCs w:val="28"/>
        </w:rPr>
        <w:t xml:space="preserve">/**, включая просмотр всех жалоб, изменение их статуса и отправку комментария пользователю. Проверка роли выполняется на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>, поэтому скрытие кнопок в интерфейсе не является единственной защитой.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14 – Разграничение прав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Роль</w:t>
            </w:r>
          </w:p>
        </w:tc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Доступ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  <w:tc>
          <w:tcPr>
            <w:tcW w:w="467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просмотр, редактирование,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удаление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поиск фильмов в собственной коллекции; создание жалоб и просмотр ответов администратора.</w:t>
            </w:r>
          </w:p>
        </w:tc>
      </w:tr>
      <w:tr w:rsidR="00A25E76" w:rsidRPr="00E050AB" w:rsidTr="00A335D3">
        <w:tc>
          <w:tcPr>
            <w:tcW w:w="4677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  <w:tc>
          <w:tcPr>
            <w:tcW w:w="4677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Статистика,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учетные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записи, коллекции пользователей, изменение ролей,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удаление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пользователей, просмотр жалоб, изменение статусов 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отправка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комментариев пользователям.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  <w:lang w:val="en-US"/>
        </w:rPr>
      </w:pPr>
      <w:bookmarkStart w:id="16" w:name="_Toc233041835"/>
      <w:r w:rsidRPr="00E050AB">
        <w:rPr>
          <w:rFonts w:cs="Times New Roman"/>
          <w:b w:val="0"/>
          <w:szCs w:val="28"/>
          <w:lang w:val="en-US"/>
        </w:rPr>
        <w:lastRenderedPageBreak/>
        <w:t>3.4. REST API</w:t>
      </w:r>
      <w:bookmarkEnd w:id="16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  <w:lang w:val="en-US"/>
        </w:rPr>
        <w:t xml:space="preserve">REST API </w:t>
      </w:r>
      <w:r w:rsidRPr="00E050AB">
        <w:rPr>
          <w:szCs w:val="28"/>
        </w:rPr>
        <w:t>имеет</w:t>
      </w:r>
      <w:r w:rsidRPr="00E050AB">
        <w:rPr>
          <w:szCs w:val="28"/>
          <w:lang w:val="en-US"/>
        </w:rPr>
        <w:t xml:space="preserve"> </w:t>
      </w:r>
      <w:r w:rsidRPr="00E050AB">
        <w:rPr>
          <w:szCs w:val="28"/>
        </w:rPr>
        <w:t>базовый</w:t>
      </w:r>
      <w:r w:rsidRPr="00E050AB">
        <w:rPr>
          <w:szCs w:val="28"/>
          <w:lang w:val="en-US"/>
        </w:rPr>
        <w:t xml:space="preserve"> URL http://localhost:8080/api. </w:t>
      </w:r>
      <w:r w:rsidRPr="00E050AB">
        <w:rPr>
          <w:szCs w:val="28"/>
        </w:rPr>
        <w:t xml:space="preserve">Все защищенные методы требуют заголовок </w:t>
      </w:r>
      <w:proofErr w:type="spellStart"/>
      <w:r w:rsidRPr="00E050AB">
        <w:rPr>
          <w:szCs w:val="28"/>
        </w:rPr>
        <w:t>Authorization</w:t>
      </w:r>
      <w:proofErr w:type="spellEnd"/>
      <w:r w:rsidRPr="00E050AB">
        <w:rPr>
          <w:szCs w:val="28"/>
        </w:rPr>
        <w:t xml:space="preserve">: </w:t>
      </w:r>
      <w:proofErr w:type="spellStart"/>
      <w:r w:rsidRPr="00E050AB">
        <w:rPr>
          <w:szCs w:val="28"/>
        </w:rPr>
        <w:t>Bearer</w:t>
      </w:r>
      <w:proofErr w:type="spellEnd"/>
      <w:r w:rsidRPr="00E050AB">
        <w:rPr>
          <w:szCs w:val="28"/>
        </w:rPr>
        <w:t xml:space="preserve"> &lt;JWT&gt;.</w:t>
      </w:r>
    </w:p>
    <w:p w:rsidR="00A25E76" w:rsidRPr="00E050AB" w:rsidRDefault="00000000" w:rsidP="00E050AB">
      <w:pPr>
        <w:pStyle w:val="a4"/>
        <w:rPr>
          <w:szCs w:val="28"/>
        </w:rPr>
      </w:pPr>
      <w:proofErr w:type="spellStart"/>
      <w:r w:rsidRPr="00E050AB">
        <w:rPr>
          <w:szCs w:val="28"/>
        </w:rPr>
        <w:t>Swagger</w:t>
      </w:r>
      <w:proofErr w:type="spellEnd"/>
      <w:r w:rsidRPr="00E050AB">
        <w:rPr>
          <w:szCs w:val="28"/>
        </w:rPr>
        <w:t xml:space="preserve"> UI доступен по адресу http://localhost:8080/swagger-ui/index.html. Он используется для ручной проверки API, включая </w:t>
      </w:r>
      <w:proofErr w:type="spellStart"/>
      <w:r w:rsidRPr="00E050AB">
        <w:rPr>
          <w:szCs w:val="28"/>
        </w:rPr>
        <w:t>endpoints</w:t>
      </w:r>
      <w:proofErr w:type="spellEnd"/>
      <w:r w:rsidRPr="00E050AB">
        <w:rPr>
          <w:szCs w:val="28"/>
        </w:rPr>
        <w:t xml:space="preserve"> фильмов, администрирования и жалоб, и может быть приложен в виде скриншота к отчету.</w:t>
      </w:r>
    </w:p>
    <w:p w:rsidR="000857C1" w:rsidRPr="00E050AB" w:rsidRDefault="00000000" w:rsidP="00E050AB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E050AB">
        <w:rPr>
          <w:rFonts w:cs="Times New Roman"/>
          <w:szCs w:val="28"/>
        </w:rPr>
        <w:t>Таблица 15 – REST API проекта</w:t>
      </w:r>
    </w:p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274"/>
        <w:gridCol w:w="4716"/>
        <w:gridCol w:w="2218"/>
        <w:gridCol w:w="1280"/>
      </w:tblGrid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Метод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050AB">
              <w:rPr>
                <w:rFonts w:cs="Times New Roman"/>
                <w:b/>
                <w:szCs w:val="28"/>
              </w:rPr>
              <w:t>Endpoint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Описание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b/>
                <w:szCs w:val="28"/>
              </w:rPr>
              <w:t>Доступ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auth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register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Регистрация.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Public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auth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login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Вход.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Public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Список фильмов.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фильма.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search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Поиск.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movieId</w:t>
            </w:r>
            <w:proofErr w:type="spellEnd"/>
            <w:r w:rsidRPr="00E050AB">
              <w:rPr>
                <w:rFonts w:cs="Times New Roman"/>
                <w:szCs w:val="28"/>
              </w:rPr>
              <w:t>}</w:t>
            </w:r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Обновление.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DELETE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movieId</w:t>
            </w:r>
            <w:proofErr w:type="spellEnd"/>
            <w:r w:rsidRPr="00E050AB">
              <w:rPr>
                <w:rFonts w:cs="Times New Roman"/>
                <w:szCs w:val="28"/>
              </w:rPr>
              <w:t>}</w:t>
            </w:r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Удаление.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stats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Статистика.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users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Учетные записи.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A25E76" w:rsidRPr="00E050AB" w:rsidTr="00E050AB">
        <w:tc>
          <w:tcPr>
            <w:tcW w:w="127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users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userId</w:t>
            </w:r>
            <w:proofErr w:type="spellEnd"/>
            <w:r w:rsidRPr="00E050AB">
              <w:rPr>
                <w:rFonts w:cs="Times New Roman"/>
                <w:szCs w:val="28"/>
              </w:rPr>
              <w:t>}/</w:t>
            </w:r>
            <w:proofErr w:type="spellStart"/>
            <w:r w:rsidRPr="00E050AB">
              <w:rPr>
                <w:rFonts w:cs="Times New Roman"/>
                <w:szCs w:val="28"/>
              </w:rPr>
              <w:t>movies</w:t>
            </w:r>
            <w:proofErr w:type="spellEnd"/>
          </w:p>
        </w:tc>
        <w:tc>
          <w:tcPr>
            <w:tcW w:w="2211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Коллекция пользователя.</w:t>
            </w:r>
          </w:p>
        </w:tc>
        <w:tc>
          <w:tcPr>
            <w:tcW w:w="1305" w:type="dxa"/>
          </w:tcPr>
          <w:p w:rsidR="00A25E76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POST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Создание жалобы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на фильм.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USER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my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 xml:space="preserve">Список жалоб текущего пользователя </w:t>
            </w:r>
            <w:r w:rsidRPr="00E050AB">
              <w:rPr>
                <w:rFonts w:cs="Times New Roman"/>
                <w:szCs w:val="28"/>
              </w:rPr>
              <w:lastRenderedPageBreak/>
              <w:t>и</w:t>
            </w:r>
            <w:r w:rsidR="00E050AB">
              <w:rPr>
                <w:rFonts w:cs="Times New Roman"/>
                <w:szCs w:val="28"/>
              </w:rPr>
              <w:t> </w:t>
            </w:r>
            <w:r w:rsidRPr="00E050AB">
              <w:rPr>
                <w:rFonts w:cs="Times New Roman"/>
                <w:szCs w:val="28"/>
              </w:rPr>
              <w:t>ответы администратора.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lastRenderedPageBreak/>
              <w:t>USER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GET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Список жалоб пользователей.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  <w:tr w:rsidR="00F54B57" w:rsidRPr="00E050AB" w:rsidTr="00E050AB">
        <w:tc>
          <w:tcPr>
            <w:tcW w:w="127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PUT</w:t>
            </w:r>
          </w:p>
        </w:tc>
        <w:tc>
          <w:tcPr>
            <w:tcW w:w="470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admin</w:t>
            </w:r>
            <w:proofErr w:type="spellEnd"/>
            <w:r w:rsidRPr="00E050AB">
              <w:rPr>
                <w:rFonts w:cs="Times New Roman"/>
                <w:szCs w:val="28"/>
              </w:rPr>
              <w:t>/</w:t>
            </w:r>
            <w:proofErr w:type="spellStart"/>
            <w:r w:rsidRPr="00E050AB">
              <w:rPr>
                <w:rFonts w:cs="Times New Roman"/>
                <w:szCs w:val="28"/>
              </w:rPr>
              <w:t>complaints</w:t>
            </w:r>
            <w:proofErr w:type="spellEnd"/>
            <w:r w:rsidRPr="00E050AB">
              <w:rPr>
                <w:rFonts w:cs="Times New Roman"/>
                <w:szCs w:val="28"/>
              </w:rPr>
              <w:t>/{</w:t>
            </w:r>
            <w:proofErr w:type="spellStart"/>
            <w:r w:rsidRPr="00E050AB">
              <w:rPr>
                <w:rFonts w:cs="Times New Roman"/>
                <w:szCs w:val="28"/>
              </w:rPr>
              <w:t>complaintId</w:t>
            </w:r>
            <w:proofErr w:type="spellEnd"/>
            <w:r w:rsidRPr="00E050AB">
              <w:rPr>
                <w:rFonts w:cs="Times New Roman"/>
                <w:szCs w:val="28"/>
              </w:rPr>
              <w:t>}/</w:t>
            </w:r>
            <w:proofErr w:type="spellStart"/>
            <w:r w:rsidRPr="00E050AB">
              <w:rPr>
                <w:rFonts w:cs="Times New Roman"/>
                <w:szCs w:val="28"/>
              </w:rPr>
              <w:t>status</w:t>
            </w:r>
            <w:proofErr w:type="spellEnd"/>
          </w:p>
        </w:tc>
        <w:tc>
          <w:tcPr>
            <w:tcW w:w="2211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Изменение статуса жалобы и комментария администратора.</w:t>
            </w:r>
          </w:p>
        </w:tc>
        <w:tc>
          <w:tcPr>
            <w:tcW w:w="1305" w:type="dxa"/>
          </w:tcPr>
          <w:p w:rsidR="00F54B57" w:rsidRPr="00E050AB" w:rsidRDefault="00000000" w:rsidP="00E050AB">
            <w:pPr>
              <w:ind w:firstLine="0"/>
              <w:rPr>
                <w:rFonts w:cs="Times New Roman"/>
                <w:szCs w:val="28"/>
              </w:rPr>
            </w:pPr>
            <w:r w:rsidRPr="00E050AB">
              <w:rPr>
                <w:rFonts w:cs="Times New Roman"/>
                <w:szCs w:val="28"/>
              </w:rPr>
              <w:t>ADMIN</w:t>
            </w:r>
          </w:p>
        </w:tc>
      </w:tr>
    </w:tbl>
    <w:p w:rsidR="00A25E76" w:rsidRPr="00E050AB" w:rsidRDefault="00000000" w:rsidP="00E050AB">
      <w:pPr>
        <w:pStyle w:val="a6"/>
        <w:ind w:firstLine="708"/>
        <w:jc w:val="both"/>
        <w:rPr>
          <w:rFonts w:cs="Times New Roman"/>
          <w:szCs w:val="28"/>
        </w:rPr>
      </w:pPr>
      <w:bookmarkStart w:id="17" w:name="_Toc233041836"/>
      <w:r w:rsidRPr="00E050AB">
        <w:rPr>
          <w:rFonts w:cs="Times New Roman"/>
          <w:b w:val="0"/>
          <w:szCs w:val="28"/>
        </w:rPr>
        <w:t>3.5. Оффлайн-режим</w:t>
      </w:r>
      <w:bookmarkEnd w:id="17"/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Оффлайн-режим реализован на клиенте через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. После успешной загрузки коллекции с </w:t>
      </w:r>
      <w:proofErr w:type="spellStart"/>
      <w:r w:rsidRPr="00E050AB">
        <w:rPr>
          <w:szCs w:val="28"/>
        </w:rPr>
        <w:t>backend</w:t>
      </w:r>
      <w:proofErr w:type="spellEnd"/>
      <w:r w:rsidRPr="00E050AB">
        <w:rPr>
          <w:szCs w:val="28"/>
        </w:rPr>
        <w:t xml:space="preserve"> данные сохраняются в локальную таблицу </w:t>
      </w:r>
      <w:proofErr w:type="spellStart"/>
      <w:r w:rsidRPr="00E050AB">
        <w:rPr>
          <w:szCs w:val="28"/>
        </w:rPr>
        <w:t>CachedMovie</w:t>
      </w:r>
      <w:proofErr w:type="spellEnd"/>
      <w:r w:rsidRPr="00E050AB">
        <w:rPr>
          <w:szCs w:val="28"/>
        </w:rPr>
        <w:t>.</w:t>
      </w:r>
    </w:p>
    <w:p w:rsidR="00A25E76" w:rsidRPr="00E050AB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>Если</w:t>
      </w:r>
      <w:r w:rsidR="001B4DF6">
        <w:rPr>
          <w:szCs w:val="28"/>
        </w:rPr>
        <w:t> </w:t>
      </w:r>
      <w:r w:rsidRPr="00E050AB">
        <w:rPr>
          <w:szCs w:val="28"/>
        </w:rPr>
        <w:t>запрос</w:t>
      </w:r>
      <w:r w:rsidR="001B4DF6">
        <w:rPr>
          <w:szCs w:val="28"/>
        </w:rPr>
        <w:t> </w:t>
      </w:r>
      <w:r w:rsidRPr="00E050AB">
        <w:rPr>
          <w:szCs w:val="28"/>
        </w:rPr>
        <w:t>к</w:t>
      </w:r>
      <w:r w:rsidR="001B4DF6">
        <w:rPr>
          <w:szCs w:val="28"/>
        </w:rPr>
        <w:t> </w:t>
      </w:r>
      <w:r w:rsidRPr="00E050AB">
        <w:rPr>
          <w:szCs w:val="28"/>
        </w:rPr>
        <w:t>серверу</w:t>
      </w:r>
      <w:r w:rsidR="001B4DF6">
        <w:rPr>
          <w:szCs w:val="28"/>
        </w:rPr>
        <w:t> </w:t>
      </w:r>
      <w:r w:rsidRPr="00E050AB">
        <w:rPr>
          <w:szCs w:val="28"/>
        </w:rPr>
        <w:t>завершается</w:t>
      </w:r>
      <w:r w:rsidR="001B4DF6">
        <w:rPr>
          <w:szCs w:val="28"/>
        </w:rPr>
        <w:t> </w:t>
      </w:r>
      <w:r w:rsidRPr="00E050AB">
        <w:rPr>
          <w:szCs w:val="28"/>
        </w:rPr>
        <w:t>ошибкой</w:t>
      </w:r>
      <w:r w:rsidR="001B4DF6">
        <w:rPr>
          <w:szCs w:val="28"/>
        </w:rPr>
        <w:t> </w:t>
      </w:r>
      <w:r w:rsidRPr="00E050AB">
        <w:rPr>
          <w:szCs w:val="28"/>
        </w:rPr>
        <w:t xml:space="preserve">соединения, </w:t>
      </w:r>
      <w:proofErr w:type="spellStart"/>
      <w:r w:rsidRPr="00E050AB">
        <w:rPr>
          <w:szCs w:val="28"/>
        </w:rPr>
        <w:t>MovieViewModel</w:t>
      </w:r>
      <w:proofErr w:type="spellEnd"/>
      <w:r w:rsidRPr="00E050AB">
        <w:rPr>
          <w:szCs w:val="28"/>
        </w:rPr>
        <w:t xml:space="preserve"> загружает данные из локального кэша и переводит UI в состояние</w:t>
      </w:r>
      <w:r w:rsidR="001B4DF6">
        <w:rPr>
          <w:szCs w:val="28"/>
        </w:rPr>
        <w:t> </w:t>
      </w:r>
      <w:r w:rsidRPr="00E050AB">
        <w:rPr>
          <w:szCs w:val="28"/>
        </w:rPr>
        <w:t>offline.</w:t>
      </w:r>
      <w:r w:rsidR="001B4DF6">
        <w:rPr>
          <w:szCs w:val="28"/>
        </w:rPr>
        <w:t> </w:t>
      </w:r>
      <w:r w:rsidRPr="00E050AB">
        <w:rPr>
          <w:szCs w:val="28"/>
        </w:rPr>
        <w:t>Пользователь</w:t>
      </w:r>
      <w:r w:rsidR="001B4DF6">
        <w:rPr>
          <w:szCs w:val="28"/>
        </w:rPr>
        <w:t> </w:t>
      </w:r>
      <w:r w:rsidRPr="00E050AB">
        <w:rPr>
          <w:szCs w:val="28"/>
        </w:rPr>
        <w:t>видит</w:t>
      </w:r>
      <w:r w:rsidR="001B4DF6">
        <w:rPr>
          <w:szCs w:val="28"/>
        </w:rPr>
        <w:t> </w:t>
      </w:r>
      <w:r w:rsidRPr="00E050AB">
        <w:rPr>
          <w:szCs w:val="28"/>
        </w:rPr>
        <w:t>предупреждение,</w:t>
      </w:r>
      <w:r w:rsidR="001B4DF6">
        <w:rPr>
          <w:szCs w:val="28"/>
        </w:rPr>
        <w:t> </w:t>
      </w:r>
      <w:r w:rsidRPr="00E050AB">
        <w:rPr>
          <w:szCs w:val="28"/>
        </w:rPr>
        <w:t>но</w:t>
      </w:r>
      <w:r w:rsidR="001B4DF6">
        <w:rPr>
          <w:szCs w:val="28"/>
        </w:rPr>
        <w:t> </w:t>
      </w:r>
      <w:r w:rsidRPr="00E050AB">
        <w:rPr>
          <w:szCs w:val="28"/>
        </w:rPr>
        <w:t>продолжает работать с коллекцией.</w:t>
      </w:r>
    </w:p>
    <w:p w:rsidR="00A25E76" w:rsidRPr="007C4D76" w:rsidRDefault="00000000" w:rsidP="00E050AB">
      <w:pPr>
        <w:pStyle w:val="a4"/>
        <w:rPr>
          <w:szCs w:val="28"/>
        </w:rPr>
      </w:pPr>
      <w:r w:rsidRPr="00E050AB">
        <w:rPr>
          <w:szCs w:val="28"/>
        </w:rPr>
        <w:t xml:space="preserve">Такое решение не заменяет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 xml:space="preserve">, а дополняет серверное хранение. </w:t>
      </w:r>
      <w:proofErr w:type="spellStart"/>
      <w:r w:rsidRPr="00E050AB">
        <w:rPr>
          <w:szCs w:val="28"/>
        </w:rPr>
        <w:t>PostgreSQL</w:t>
      </w:r>
      <w:proofErr w:type="spellEnd"/>
      <w:r w:rsidRPr="00E050AB">
        <w:rPr>
          <w:szCs w:val="28"/>
        </w:rPr>
        <w:t xml:space="preserve"> остается основным источником данных, а </w:t>
      </w:r>
      <w:proofErr w:type="spellStart"/>
      <w:r w:rsidRPr="00E050AB">
        <w:rPr>
          <w:szCs w:val="28"/>
        </w:rPr>
        <w:t>Room</w:t>
      </w:r>
      <w:proofErr w:type="spellEnd"/>
      <w:r w:rsidRPr="00E050AB">
        <w:rPr>
          <w:szCs w:val="28"/>
        </w:rPr>
        <w:t xml:space="preserve"> обеспечивает устойчивость мобильного интерфейса.</w:t>
      </w:r>
    </w:p>
    <w:p w:rsidR="00A25E76" w:rsidRPr="001B4DF6" w:rsidRDefault="00000000" w:rsidP="00AD46EF">
      <w:pPr>
        <w:pStyle w:val="a8"/>
      </w:pPr>
      <w:bookmarkStart w:id="18" w:name="_Toc233041837"/>
      <w:r w:rsidRPr="001B4DF6">
        <w:lastRenderedPageBreak/>
        <w:t>4. Тестирование и качество</w:t>
      </w:r>
      <w:bookmarkEnd w:id="18"/>
    </w:p>
    <w:p w:rsidR="00A25E76" w:rsidRPr="001B4DF6" w:rsidRDefault="00000000" w:rsidP="001B4DF6">
      <w:pPr>
        <w:pStyle w:val="a4"/>
        <w:rPr>
          <w:szCs w:val="28"/>
          <w:lang w:val="en-US"/>
        </w:rPr>
      </w:pPr>
      <w:r w:rsidRPr="001B4DF6">
        <w:rPr>
          <w:szCs w:val="28"/>
        </w:rPr>
        <w:t xml:space="preserve">Тестирование проекта направлено на проверку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-бизнес-логики, доменных сущностей, JWT и административной обработки жалоб. В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проекте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реализованы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тесты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JwtServiceTest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CollectionItemTest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AuthServiceImplTest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MovieServiceImplTest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ComplaintServiceImplTest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MovieControllerTest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AuthControllerTest</w:t>
      </w:r>
      <w:proofErr w:type="spellEnd"/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AdminControllerTest</w:t>
      </w:r>
      <w:proofErr w:type="spellEnd"/>
      <w:r w:rsidRPr="001B4DF6">
        <w:rPr>
          <w:szCs w:val="28"/>
          <w:lang w:val="en-US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JwtServiceTest</w:t>
      </w:r>
      <w:proofErr w:type="spellEnd"/>
      <w:r w:rsidRPr="001B4DF6">
        <w:rPr>
          <w:szCs w:val="28"/>
        </w:rPr>
        <w:t xml:space="preserve"> проверяет генерацию JWT, чтение </w:t>
      </w:r>
      <w:proofErr w:type="spellStart"/>
      <w:r w:rsidRPr="001B4DF6">
        <w:rPr>
          <w:szCs w:val="28"/>
        </w:rPr>
        <w:t>userId</w:t>
      </w:r>
      <w:proofErr w:type="spellEnd"/>
      <w:r w:rsidRPr="001B4DF6">
        <w:rPr>
          <w:szCs w:val="28"/>
        </w:rPr>
        <w:t xml:space="preserve"> и отказ при подмене подписи. </w:t>
      </w:r>
      <w:proofErr w:type="spellStart"/>
      <w:r w:rsidRPr="001B4DF6">
        <w:rPr>
          <w:szCs w:val="28"/>
        </w:rPr>
        <w:t>MovieTest</w:t>
      </w:r>
      <w:proofErr w:type="spellEnd"/>
      <w:r w:rsidRPr="001B4DF6">
        <w:rPr>
          <w:szCs w:val="28"/>
        </w:rPr>
        <w:t xml:space="preserve"> проверяет валидацию названия и года выпуска. </w:t>
      </w:r>
      <w:proofErr w:type="spellStart"/>
      <w:r w:rsidRPr="001B4DF6">
        <w:rPr>
          <w:szCs w:val="28"/>
        </w:rPr>
        <w:t>CollectionItemTest</w:t>
      </w:r>
      <w:proofErr w:type="spellEnd"/>
      <w:r w:rsidRPr="001B4DF6">
        <w:rPr>
          <w:szCs w:val="28"/>
        </w:rPr>
        <w:t xml:space="preserve"> проверяет изменение статуса и валидацию оценки.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MovieServiceImplTest</w:t>
      </w:r>
      <w:proofErr w:type="spellEnd"/>
      <w:r w:rsidRPr="001B4DF6">
        <w:rPr>
          <w:szCs w:val="28"/>
        </w:rPr>
        <w:t xml:space="preserve"> проверяет создание фильма и получение фильма по идентификатору из коллекции пользователя. </w:t>
      </w:r>
      <w:proofErr w:type="spellStart"/>
      <w:r w:rsidRPr="001B4DF6">
        <w:rPr>
          <w:szCs w:val="28"/>
        </w:rPr>
        <w:t>ComplaintServiceImplTest</w:t>
      </w:r>
      <w:proofErr w:type="spellEnd"/>
      <w:r w:rsidRPr="001B4DF6">
        <w:rPr>
          <w:szCs w:val="28"/>
        </w:rPr>
        <w:t xml:space="preserve"> проверяет создание жалобы, получение обращений пользователя и изменение статуса администратором. Тесты контроллеров проверяют корректность HTTP-слоя и административных сценариев.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Фактический результат запуска тестов: 31 тест, 0 </w:t>
      </w:r>
      <w:proofErr w:type="spellStart"/>
      <w:r w:rsidRPr="001B4DF6">
        <w:rPr>
          <w:szCs w:val="28"/>
        </w:rPr>
        <w:t>failures</w:t>
      </w:r>
      <w:proofErr w:type="spellEnd"/>
      <w:r w:rsidRPr="001B4DF6">
        <w:rPr>
          <w:szCs w:val="28"/>
        </w:rPr>
        <w:t xml:space="preserve">, 0 </w:t>
      </w:r>
      <w:proofErr w:type="spellStart"/>
      <w:r w:rsidRPr="001B4DF6">
        <w:rPr>
          <w:szCs w:val="28"/>
        </w:rPr>
        <w:t>errors</w:t>
      </w:r>
      <w:proofErr w:type="spellEnd"/>
      <w:r w:rsidRPr="001B4DF6">
        <w:rPr>
          <w:szCs w:val="28"/>
        </w:rPr>
        <w:t xml:space="preserve">. Отчет </w:t>
      </w: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показывает 53.56% покрытия по </w:t>
      </w:r>
      <w:proofErr w:type="spellStart"/>
      <w:r w:rsidRPr="001B4DF6">
        <w:rPr>
          <w:szCs w:val="28"/>
        </w:rPr>
        <w:t>instructions</w:t>
      </w:r>
      <w:proofErr w:type="spellEnd"/>
      <w:r w:rsidRPr="001B4DF6">
        <w:rPr>
          <w:szCs w:val="28"/>
        </w:rPr>
        <w:t xml:space="preserve">, 50% по </w:t>
      </w:r>
      <w:proofErr w:type="spellStart"/>
      <w:r w:rsidRPr="001B4DF6">
        <w:rPr>
          <w:szCs w:val="28"/>
        </w:rPr>
        <w:t>branches</w:t>
      </w:r>
      <w:proofErr w:type="spellEnd"/>
      <w:r w:rsidRPr="001B4DF6">
        <w:rPr>
          <w:szCs w:val="28"/>
        </w:rPr>
        <w:t xml:space="preserve"> и 60.78% по </w:t>
      </w:r>
      <w:proofErr w:type="spellStart"/>
      <w:r w:rsidRPr="001B4DF6">
        <w:rPr>
          <w:szCs w:val="28"/>
        </w:rPr>
        <w:t>lines</w:t>
      </w:r>
      <w:proofErr w:type="spellEnd"/>
      <w:r w:rsidRPr="001B4DF6">
        <w:rPr>
          <w:szCs w:val="28"/>
        </w:rPr>
        <w:t>, что выше минимального порога 40%.</w:t>
      </w:r>
    </w:p>
    <w:p w:rsidR="000857C1" w:rsidRPr="001B4DF6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 xml:space="preserve">Таблица 16 – Состав </w:t>
      </w:r>
      <w:proofErr w:type="spellStart"/>
      <w:r w:rsidRPr="001B4DF6">
        <w:rPr>
          <w:rFonts w:cs="Times New Roman"/>
          <w:szCs w:val="28"/>
        </w:rPr>
        <w:t>unit</w:t>
      </w:r>
      <w:proofErr w:type="spellEnd"/>
      <w:r w:rsidRPr="001B4DF6">
        <w:rPr>
          <w:rFonts w:cs="Times New Roman"/>
          <w:szCs w:val="28"/>
        </w:rPr>
        <w:t xml:space="preserve">-тестов </w:t>
      </w:r>
      <w:proofErr w:type="spellStart"/>
      <w:r w:rsidRPr="001B4DF6">
        <w:rPr>
          <w:rFonts w:cs="Times New Roman"/>
          <w:szCs w:val="28"/>
        </w:rPr>
        <w:t>backend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49"/>
        <w:gridCol w:w="3007"/>
        <w:gridCol w:w="3089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Класс тестов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Количество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Проверка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JwtServiceTest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JWT и подпись.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CollectionItemTest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Статус и оценка.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MovieTest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4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Название,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год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категория.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MovieServiceImplTest</w:t>
            </w:r>
            <w:proofErr w:type="spellEnd"/>
          </w:p>
        </w:tc>
        <w:tc>
          <w:tcPr>
            <w:tcW w:w="3118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8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Создание и получение фильма.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AuthServiceImplTest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4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Регистрация,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вход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роли.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ComplaintServiceImplTest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3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Создание, получение и обработка жалоб.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lastRenderedPageBreak/>
              <w:t>MovieControllerTest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4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HTTP</w:t>
            </w:r>
            <w:r w:rsidR="00AD46EF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endpoints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фильмов.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AuthControllerTest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2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HTTP </w:t>
            </w:r>
            <w:proofErr w:type="spellStart"/>
            <w:r w:rsidRPr="001B4DF6">
              <w:rPr>
                <w:rFonts w:cs="Times New Roman"/>
                <w:szCs w:val="28"/>
              </w:rPr>
              <w:t>endpoints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входа и регистрации.</w:t>
            </w:r>
          </w:p>
        </w:tc>
      </w:tr>
      <w:tr w:rsidR="00F54B57" w:rsidRPr="001B4DF6">
        <w:tc>
          <w:tcPr>
            <w:tcW w:w="3117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AdminControllerTest</w:t>
            </w:r>
            <w:proofErr w:type="spellEnd"/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8</w:t>
            </w:r>
          </w:p>
        </w:tc>
        <w:tc>
          <w:tcPr>
            <w:tcW w:w="3114" w:type="dxa"/>
          </w:tcPr>
          <w:p w:rsidR="00F54B57" w:rsidRPr="001B4DF6" w:rsidRDefault="00000000" w:rsidP="00AD46EF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Статистика, пользователи,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роли</w:t>
            </w:r>
            <w:r w:rsidR="00AD46EF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жалобы.</w:t>
            </w:r>
          </w:p>
        </w:tc>
      </w:tr>
    </w:tbl>
    <w:p w:rsidR="00A25E76" w:rsidRPr="001B4DF6" w:rsidRDefault="00A25E76" w:rsidP="00AD46EF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1B4DF6">
        <w:rPr>
          <w:szCs w:val="28"/>
        </w:rPr>
        <w:t xml:space="preserve">Таблица 17 – Показатели покрытия </w:t>
      </w:r>
      <w:proofErr w:type="spellStart"/>
      <w:r w:rsidRPr="001B4DF6">
        <w:rPr>
          <w:szCs w:val="28"/>
        </w:rPr>
        <w:t>JaCoCo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Метрика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Покрытие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Instructions</w:t>
            </w:r>
            <w:proofErr w:type="spellEnd"/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53</w:t>
            </w:r>
            <w:r w:rsidR="00215019" w:rsidRPr="001B4DF6">
              <w:rPr>
                <w:rFonts w:cs="Times New Roman"/>
                <w:szCs w:val="28"/>
              </w:rPr>
              <w:t>.56</w:t>
            </w:r>
            <w:r w:rsidRPr="001B4DF6">
              <w:rPr>
                <w:rFonts w:cs="Times New Roman"/>
                <w:szCs w:val="28"/>
              </w:rPr>
              <w:t>%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Branches</w:t>
            </w:r>
            <w:proofErr w:type="spellEnd"/>
          </w:p>
        </w:tc>
        <w:tc>
          <w:tcPr>
            <w:tcW w:w="4677" w:type="dxa"/>
          </w:tcPr>
          <w:p w:rsidR="00A25E76" w:rsidRPr="001B4DF6" w:rsidRDefault="00215019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  <w:lang w:val="en-US"/>
              </w:rPr>
              <w:t>50</w:t>
            </w:r>
            <w:r w:rsidRPr="001B4DF6">
              <w:rPr>
                <w:rFonts w:cs="Times New Roman"/>
                <w:szCs w:val="28"/>
              </w:rPr>
              <w:t>%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Lines</w:t>
            </w:r>
          </w:p>
        </w:tc>
        <w:tc>
          <w:tcPr>
            <w:tcW w:w="4677" w:type="dxa"/>
          </w:tcPr>
          <w:p w:rsidR="00A25E76" w:rsidRPr="001B4DF6" w:rsidRDefault="00215019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60.78%</w:t>
            </w:r>
          </w:p>
        </w:tc>
      </w:tr>
    </w:tbl>
    <w:p w:rsidR="00A25E76" w:rsidRPr="001B4DF6" w:rsidRDefault="00A25E76" w:rsidP="001B4DF6">
      <w:pPr>
        <w:pStyle w:val="a4"/>
        <w:ind w:firstLine="0"/>
        <w:rPr>
          <w:szCs w:val="28"/>
        </w:rPr>
      </w:pPr>
    </w:p>
    <w:p w:rsidR="00A25E76" w:rsidRPr="001B4DF6" w:rsidRDefault="00000000" w:rsidP="00AD46EF">
      <w:pPr>
        <w:pStyle w:val="a8"/>
      </w:pPr>
      <w:bookmarkStart w:id="19" w:name="_Toc233041838"/>
      <w:r w:rsidRPr="001B4DF6">
        <w:lastRenderedPageBreak/>
        <w:t>5. Развертывание и эксплуатация</w:t>
      </w:r>
      <w:bookmarkEnd w:id="19"/>
    </w:p>
    <w:p w:rsidR="00A25E76" w:rsidRPr="001B4DF6" w:rsidRDefault="00000000" w:rsidP="001B4DF6">
      <w:pPr>
        <w:pStyle w:val="a4"/>
        <w:rPr>
          <w:szCs w:val="28"/>
          <w:lang w:val="en-US"/>
        </w:rPr>
      </w:pPr>
      <w:r w:rsidRPr="001B4DF6">
        <w:rPr>
          <w:szCs w:val="28"/>
        </w:rPr>
        <w:t xml:space="preserve">Развертывание проекта выполняется через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>. В</w:t>
      </w:r>
      <w:r w:rsidRPr="001B4DF6">
        <w:rPr>
          <w:szCs w:val="28"/>
          <w:lang w:val="en-US"/>
        </w:rPr>
        <w:t xml:space="preserve"> compose-</w:t>
      </w:r>
      <w:r w:rsidRPr="001B4DF6">
        <w:rPr>
          <w:szCs w:val="28"/>
        </w:rPr>
        <w:t>файле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описаны</w:t>
      </w:r>
      <w:r w:rsidRPr="001B4DF6">
        <w:rPr>
          <w:szCs w:val="28"/>
          <w:lang w:val="en-US"/>
        </w:rPr>
        <w:t xml:space="preserve"> backend, PostgreSQL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pgAdmin</w:t>
      </w:r>
      <w:proofErr w:type="spellEnd"/>
      <w:r w:rsidRPr="001B4DF6">
        <w:rPr>
          <w:szCs w:val="28"/>
          <w:lang w:val="en-US"/>
        </w:rPr>
        <w:t xml:space="preserve">. </w:t>
      </w:r>
      <w:r w:rsidRPr="001B4DF6">
        <w:rPr>
          <w:szCs w:val="28"/>
        </w:rPr>
        <w:t>Основной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сценарий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запуска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включает</w:t>
      </w:r>
      <w:r w:rsidRPr="001B4DF6">
        <w:rPr>
          <w:szCs w:val="28"/>
          <w:lang w:val="en-US"/>
        </w:rPr>
        <w:t xml:space="preserve"> backend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postgres</w:t>
      </w:r>
      <w:proofErr w:type="spellEnd"/>
      <w:r w:rsidRPr="001B4DF6">
        <w:rPr>
          <w:szCs w:val="28"/>
          <w:lang w:val="en-US"/>
        </w:rPr>
        <w:t>.</w:t>
      </w:r>
    </w:p>
    <w:p w:rsidR="00A25E76" w:rsidRPr="001B4DF6" w:rsidRDefault="00000000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PostgreSQL </w:t>
      </w:r>
      <w:r w:rsidRPr="001B4DF6">
        <w:rPr>
          <w:szCs w:val="28"/>
        </w:rPr>
        <w:t>запускается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как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контейнер</w:t>
      </w:r>
      <w:r w:rsidRPr="001B4DF6">
        <w:rPr>
          <w:szCs w:val="28"/>
          <w:lang w:val="en-US"/>
        </w:rPr>
        <w:t xml:space="preserve"> postgres:16 </w:t>
      </w:r>
      <w:r w:rsidRPr="001B4DF6">
        <w:rPr>
          <w:szCs w:val="28"/>
        </w:rPr>
        <w:t>с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базой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  <w:r w:rsidRPr="001B4DF6">
        <w:rPr>
          <w:szCs w:val="28"/>
          <w:lang w:val="en-US"/>
        </w:rPr>
        <w:t xml:space="preserve">, </w:t>
      </w:r>
      <w:r w:rsidRPr="001B4DF6">
        <w:rPr>
          <w:szCs w:val="28"/>
        </w:rPr>
        <w:t>пользователем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movie_user</w:t>
      </w:r>
      <w:proofErr w:type="spellEnd"/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и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паролем</w:t>
      </w:r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movie_password</w:t>
      </w:r>
      <w:proofErr w:type="spellEnd"/>
      <w:r w:rsidRPr="001B4DF6">
        <w:rPr>
          <w:szCs w:val="28"/>
          <w:lang w:val="en-US"/>
        </w:rPr>
        <w:t xml:space="preserve">. </w:t>
      </w:r>
      <w:r w:rsidRPr="001B4DF6">
        <w:rPr>
          <w:szCs w:val="28"/>
        </w:rPr>
        <w:t>Данные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сохраняются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в</w:t>
      </w:r>
      <w:r w:rsidRPr="001B4DF6">
        <w:rPr>
          <w:szCs w:val="28"/>
          <w:lang w:val="en-US"/>
        </w:rPr>
        <w:t xml:space="preserve"> volume </w:t>
      </w:r>
      <w:proofErr w:type="spellStart"/>
      <w:r w:rsidRPr="001B4DF6">
        <w:rPr>
          <w:szCs w:val="28"/>
          <w:lang w:val="en-US"/>
        </w:rPr>
        <w:t>postgres_data</w:t>
      </w:r>
      <w:proofErr w:type="spellEnd"/>
      <w:r w:rsidRPr="001B4DF6">
        <w:rPr>
          <w:szCs w:val="28"/>
          <w:lang w:val="en-US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  <w:lang w:val="en-US"/>
        </w:rPr>
        <w:t xml:space="preserve">Backend </w:t>
      </w:r>
      <w:r w:rsidRPr="001B4DF6">
        <w:rPr>
          <w:szCs w:val="28"/>
        </w:rPr>
        <w:t>получает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параметры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подключения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через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переменные</w:t>
      </w:r>
      <w:r w:rsidRPr="001B4DF6">
        <w:rPr>
          <w:szCs w:val="28"/>
          <w:lang w:val="en-US"/>
        </w:rPr>
        <w:t xml:space="preserve"> </w:t>
      </w:r>
      <w:r w:rsidRPr="001B4DF6">
        <w:rPr>
          <w:szCs w:val="28"/>
        </w:rPr>
        <w:t>окружения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SPRING_DATASOURCE_URL,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SPRING_DATASOURCE_USERNAME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</w:rPr>
        <w:t>и</w:t>
      </w:r>
      <w:r w:rsidR="00974963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 xml:space="preserve">SPRING_DATASOURCE_PASSWORD. </w:t>
      </w:r>
      <w:r w:rsidRPr="001B4DF6">
        <w:rPr>
          <w:szCs w:val="28"/>
        </w:rPr>
        <w:t xml:space="preserve">Это позволяет использовать один и тот же </w:t>
      </w:r>
      <w:proofErr w:type="spellStart"/>
      <w:r w:rsidRPr="001B4DF6">
        <w:rPr>
          <w:szCs w:val="28"/>
        </w:rPr>
        <w:t>jar</w:t>
      </w:r>
      <w:proofErr w:type="spellEnd"/>
      <w:r w:rsidRPr="001B4DF6">
        <w:rPr>
          <w:szCs w:val="28"/>
        </w:rPr>
        <w:t xml:space="preserve"> в разных окружениях.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pgAdmin</w:t>
      </w:r>
      <w:proofErr w:type="spellEnd"/>
      <w:r w:rsidRPr="001B4DF6">
        <w:rPr>
          <w:szCs w:val="28"/>
        </w:rPr>
        <w:t xml:space="preserve"> запускается дополнительным профилем </w:t>
      </w:r>
      <w:proofErr w:type="spellStart"/>
      <w:r w:rsidRPr="001B4DF6">
        <w:rPr>
          <w:szCs w:val="28"/>
        </w:rPr>
        <w:t>tools</w:t>
      </w:r>
      <w:proofErr w:type="spellEnd"/>
      <w:r w:rsidRPr="001B4DF6">
        <w:rPr>
          <w:szCs w:val="28"/>
        </w:rPr>
        <w:t xml:space="preserve"> и используется для просмотра таблиц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 через браузер. Это удобно для демонстрации того, что данные действительно сохраняются в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>.</w:t>
      </w:r>
    </w:p>
    <w:p w:rsidR="000857C1" w:rsidRPr="001B4DF6" w:rsidRDefault="00000000" w:rsidP="00AD46EF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 xml:space="preserve">Таблица 18 – Сервисы </w:t>
      </w:r>
      <w:proofErr w:type="spellStart"/>
      <w:r w:rsidRPr="001B4DF6">
        <w:rPr>
          <w:rFonts w:cs="Times New Roman"/>
          <w:szCs w:val="28"/>
        </w:rPr>
        <w:t>Docker</w:t>
      </w:r>
      <w:proofErr w:type="spellEnd"/>
      <w:r w:rsidRPr="001B4DF6">
        <w:rPr>
          <w:rFonts w:cs="Times New Roman"/>
          <w:szCs w:val="28"/>
        </w:rPr>
        <w:t xml:space="preserve"> </w:t>
      </w:r>
      <w:proofErr w:type="spellStart"/>
      <w:r w:rsidRPr="001B4DF6">
        <w:rPr>
          <w:rFonts w:cs="Times New Roman"/>
          <w:szCs w:val="28"/>
        </w:rPr>
        <w:t>Compose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Сервис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Порт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8080:8080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Spring Boot REST API.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postgres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5432:5432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Основная база данных.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pgadmin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5050:80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Веб-интерфейс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1B4DF6" w:rsidRDefault="00000000" w:rsidP="001B4DF6">
      <w:pPr>
        <w:pStyle w:val="a8"/>
      </w:pPr>
      <w:bookmarkStart w:id="20" w:name="_Toc233041839"/>
      <w:r w:rsidRPr="001B4DF6">
        <w:lastRenderedPageBreak/>
        <w:t>6. Управление проектом</w:t>
      </w:r>
      <w:bookmarkEnd w:id="20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Управление проектом выполнялось по этапам, соответствующим структуре методических указаний: инициация, требования, архитектура, база данных, детальное проектирование, реализация, тестирование, развертывание и отчетность.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Проект содержит около 4991 строки Java/</w:t>
      </w:r>
      <w:proofErr w:type="spellStart"/>
      <w:r w:rsidRPr="001B4DF6">
        <w:rPr>
          <w:szCs w:val="28"/>
        </w:rPr>
        <w:t>Kotlin</w:t>
      </w:r>
      <w:proofErr w:type="spellEnd"/>
      <w:r w:rsidRPr="001B4DF6">
        <w:rPr>
          <w:szCs w:val="28"/>
        </w:rPr>
        <w:t xml:space="preserve">-кода, 29 Java-файлов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, 22 </w:t>
      </w:r>
      <w:proofErr w:type="spellStart"/>
      <w:r w:rsidRPr="001B4DF6">
        <w:rPr>
          <w:szCs w:val="28"/>
        </w:rPr>
        <w:t>Kotlin</w:t>
      </w:r>
      <w:proofErr w:type="spellEnd"/>
      <w:r w:rsidRPr="001B4DF6">
        <w:rPr>
          <w:szCs w:val="28"/>
        </w:rPr>
        <w:t xml:space="preserve">-файла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-клиента и 4 тестовых класса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. Эти показатели отражают достаточный объем реализации для учебного курсового проекта.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Основные риски проекта связаны с сохранностью данных, доступностью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, корректностью авторизации и полнотой документации. Для каждого риска были предусмотрены меры снижения.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19 – План выполнения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7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Недели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Этап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1–2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Анализ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Паспорт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проекта, предметная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область, SWOT.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3–4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Требования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Use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B4DF6">
              <w:rPr>
                <w:rFonts w:cs="Times New Roman"/>
                <w:szCs w:val="28"/>
              </w:rPr>
              <w:t>cases</w:t>
            </w:r>
            <w:proofErr w:type="spellEnd"/>
            <w:r w:rsidRPr="001B4DF6">
              <w:rPr>
                <w:rFonts w:cs="Times New Roman"/>
                <w:szCs w:val="28"/>
              </w:rPr>
              <w:t>, FR/NFR.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5–6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Архитектура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PCMEF,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выбор технологий.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7–8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База данных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B4DF6">
              <w:rPr>
                <w:rFonts w:cs="Times New Roman"/>
                <w:szCs w:val="28"/>
              </w:rPr>
              <w:t>schema.sql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9–12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Реализация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, API.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13–14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Оффлайн и </w:t>
            </w:r>
            <w:proofErr w:type="spellStart"/>
            <w:r w:rsidRPr="001B4DF6">
              <w:rPr>
                <w:rFonts w:cs="Times New Roman"/>
                <w:szCs w:val="28"/>
              </w:rPr>
              <w:t>админка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Room</w:t>
            </w:r>
            <w:proofErr w:type="spellEnd"/>
            <w:r w:rsidRPr="001B4DF6">
              <w:rPr>
                <w:rFonts w:cs="Times New Roman"/>
                <w:szCs w:val="28"/>
              </w:rPr>
              <w:t>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роли, </w:t>
            </w:r>
            <w:proofErr w:type="spellStart"/>
            <w:r w:rsidRPr="001B4DF6">
              <w:rPr>
                <w:rFonts w:cs="Times New Roman"/>
                <w:szCs w:val="28"/>
              </w:rPr>
              <w:t>AdminScreen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15–16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JUnit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B4DF6">
              <w:rPr>
                <w:rFonts w:cs="Times New Roman"/>
                <w:szCs w:val="28"/>
              </w:rPr>
              <w:t>Mockito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B4DF6">
              <w:rPr>
                <w:rFonts w:cs="Times New Roman"/>
                <w:szCs w:val="28"/>
              </w:rPr>
              <w:t>JaCoCo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17–18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Документация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README,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отчет, приложения.</w:t>
            </w:r>
          </w:p>
        </w:tc>
      </w:tr>
    </w:tbl>
    <w:p w:rsidR="00A25E76" w:rsidRPr="001B4DF6" w:rsidRDefault="00A25E76" w:rsidP="001B4DF6">
      <w:pPr>
        <w:pStyle w:val="a4"/>
        <w:keepNext/>
        <w:spacing w:before="120" w:after="120"/>
        <w:ind w:firstLine="0"/>
        <w:jc w:val="right"/>
        <w:rPr>
          <w:szCs w:val="28"/>
        </w:rPr>
      </w:pPr>
      <w:r w:rsidRPr="001B4DF6">
        <w:rPr>
          <w:szCs w:val="28"/>
        </w:rPr>
        <w:lastRenderedPageBreak/>
        <w:t>Таблица 20 – Риски проекта и меры снижения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4"/>
        <w:gridCol w:w="3117"/>
      </w:tblGrid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Риск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Вероятность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Меры</w:t>
            </w:r>
          </w:p>
        </w:tc>
      </w:tr>
      <w:tr w:rsidR="00A25E76" w:rsidRPr="006765D2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Потеря данных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B4DF6">
              <w:rPr>
                <w:rFonts w:cs="Times New Roman"/>
                <w:szCs w:val="28"/>
                <w:lang w:val="en-US"/>
              </w:rPr>
              <w:t>PostgreSQL</w:t>
            </w:r>
            <w:r w:rsidR="001B4DF6" w:rsidRPr="001B4DF6">
              <w:rPr>
                <w:rFonts w:cs="Times New Roman"/>
                <w:szCs w:val="28"/>
                <w:lang w:val="en-US"/>
              </w:rPr>
              <w:t> </w:t>
            </w:r>
            <w:r w:rsidRPr="001B4DF6">
              <w:rPr>
                <w:rFonts w:cs="Times New Roman"/>
                <w:szCs w:val="28"/>
                <w:lang w:val="en-US"/>
              </w:rPr>
              <w:t>volume</w:t>
            </w:r>
            <w:r w:rsidR="001B4DF6" w:rsidRPr="001B4DF6">
              <w:rPr>
                <w:rFonts w:cs="Times New Roman"/>
                <w:szCs w:val="28"/>
                <w:lang w:val="en-US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Pr="001B4DF6">
              <w:rPr>
                <w:rFonts w:cs="Times New Roman"/>
                <w:szCs w:val="28"/>
                <w:lang w:val="en-US"/>
              </w:rPr>
              <w:t xml:space="preserve"> Room-</w:t>
            </w:r>
            <w:r w:rsidRPr="001B4DF6">
              <w:rPr>
                <w:rFonts w:cs="Times New Roman"/>
                <w:szCs w:val="28"/>
              </w:rPr>
              <w:t>кэш</w:t>
            </w:r>
            <w:r w:rsidRPr="001B4DF6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Недоступность 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Оффлайн-режим.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Ошибки ролей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JWT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серверная проверка доступа.</w:t>
            </w:r>
          </w:p>
        </w:tc>
      </w:tr>
      <w:tr w:rsidR="00A25E76" w:rsidRPr="001B4DF6" w:rsidTr="00A335D3"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Недостаточная документация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3118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Документация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docs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пояснительная записка.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1" w:name="_Toc233041840"/>
      <w:r w:rsidRPr="001B4DF6">
        <w:rPr>
          <w:rFonts w:cs="Times New Roman"/>
          <w:b w:val="0"/>
          <w:szCs w:val="28"/>
        </w:rPr>
        <w:t>Детализация пользовательских сценариев</w:t>
      </w:r>
      <w:bookmarkEnd w:id="21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Сценарий обычного пользователя начинается с входа или регистрации. После авторизации пользователь видит главный экран коллекции с карточками фильмов, статистикой и подборками по категориям.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Сценарий администратора отличается: после входа пользователь с ролью ADMIN попадает в панель администратора. Это показывает реальное разделение прав, а не просто наличие настройки.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Сценарий оффлайн-работы особенно важен для мобильного приложения. Пользователь может открыть коллекцию даже в ситуации, когда сервер временно выключен или сеть недоступна.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21 – Детализация пользовательских сценариев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lastRenderedPageBreak/>
              <w:t>Жалобы и уведомления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Пользователь отправляет жалобу из </w:t>
            </w:r>
            <w:proofErr w:type="spellStart"/>
            <w:r w:rsidRPr="001B4DF6">
              <w:rPr>
                <w:rFonts w:cs="Times New Roman"/>
                <w:szCs w:val="28"/>
              </w:rPr>
              <w:t>MovieDetailsScreen</w:t>
            </w:r>
            <w:proofErr w:type="spellEnd"/>
            <w:r w:rsidRPr="001B4DF6">
              <w:rPr>
                <w:rFonts w:cs="Times New Roman"/>
                <w:szCs w:val="28"/>
              </w:rPr>
              <w:t>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администратор обрабатывает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ее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AdminScreen</w:t>
            </w:r>
            <w:proofErr w:type="spellEnd"/>
            <w:r w:rsidRPr="001B4DF6">
              <w:rPr>
                <w:rFonts w:cs="Times New Roman"/>
                <w:szCs w:val="28"/>
              </w:rPr>
              <w:t>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а ответ отображается в </w:t>
            </w:r>
            <w:proofErr w:type="spellStart"/>
            <w:r w:rsidRPr="001B4DF6">
              <w:rPr>
                <w:rFonts w:cs="Times New Roman"/>
                <w:szCs w:val="28"/>
              </w:rPr>
              <w:t>ProfileScreen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2" w:name="_Toc233041841"/>
      <w:r w:rsidRPr="001B4DF6">
        <w:rPr>
          <w:rFonts w:cs="Times New Roman"/>
          <w:b w:val="0"/>
          <w:szCs w:val="28"/>
        </w:rPr>
        <w:t>Детализация бизнес-правил</w:t>
      </w:r>
      <w:bookmarkEnd w:id="22"/>
    </w:p>
    <w:p w:rsidR="00A335D3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Один пользователь не может добавить один и тот же фильм в коллекцию дважды. Это правило реализуется на уровне сервиса и дополнительно закрепляется уникальным ограничением в таблице </w:t>
      </w:r>
      <w:proofErr w:type="spellStart"/>
      <w:r w:rsidRPr="001B4DF6">
        <w:rPr>
          <w:szCs w:val="28"/>
        </w:rPr>
        <w:t>collection_items</w:t>
      </w:r>
      <w:proofErr w:type="spellEnd"/>
      <w:r w:rsidRPr="001B4DF6">
        <w:rPr>
          <w:szCs w:val="28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Оценка фильма допускается только в диапазоне от 1 до 10. Если оценка отсутствует, карточка может быть сохранена без рейтинга, что удобно для фильмов в статусе «планирую».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Удаление фильма из коллекции пользователя не должно удалять глобальную карточку фильма, если она может быть использована другими пользователями.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22 – Детализация бизнес-правил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Правила жалоб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Жалоба связана с пользователем и фильмом,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имеет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статус </w:t>
            </w:r>
            <w:proofErr w:type="spellStart"/>
            <w:r w:rsidRPr="001B4DF6">
              <w:rPr>
                <w:rFonts w:cs="Times New Roman"/>
                <w:szCs w:val="28"/>
              </w:rPr>
              <w:t>ComplaintStatus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может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быть закрыта только администратором.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3" w:name="_Toc233041842"/>
      <w:r w:rsidRPr="001B4DF6">
        <w:rPr>
          <w:rFonts w:cs="Times New Roman"/>
          <w:b w:val="0"/>
          <w:szCs w:val="28"/>
        </w:rPr>
        <w:lastRenderedPageBreak/>
        <w:t xml:space="preserve">Детализация </w:t>
      </w:r>
      <w:proofErr w:type="spellStart"/>
      <w:r w:rsidRPr="001B4DF6">
        <w:rPr>
          <w:rFonts w:cs="Times New Roman"/>
          <w:b w:val="0"/>
          <w:szCs w:val="28"/>
        </w:rPr>
        <w:t>Android</w:t>
      </w:r>
      <w:proofErr w:type="spellEnd"/>
      <w:r w:rsidRPr="001B4DF6">
        <w:rPr>
          <w:rFonts w:cs="Times New Roman"/>
          <w:b w:val="0"/>
          <w:szCs w:val="28"/>
        </w:rPr>
        <w:t xml:space="preserve"> UI</w:t>
      </w:r>
      <w:bookmarkEnd w:id="23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Нижняя навигационная панель содержит основные действия: главная, поиск, добавление и профиль. Это соответствует привычной модели мобильных приложений и уменьшает количество лишних переходов.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Экран создания фильма содержит быстрые категории и статусы просмотра. Пользователь может заполнить карточку на русском языке, указать обложку по URL и сразу увидеть предварительный вид карточки.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Экран настроек отделен от профиля. В нем находится переключение светлой и темной темы, параметры сохранения на телефоне и служебная информация о сервере.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 xml:space="preserve">Таблица 23 – Детализация </w:t>
      </w:r>
      <w:proofErr w:type="spellStart"/>
      <w:r w:rsidRPr="001B4DF6">
        <w:rPr>
          <w:rFonts w:cs="Times New Roman"/>
          <w:szCs w:val="28"/>
        </w:rPr>
        <w:t>Android</w:t>
      </w:r>
      <w:proofErr w:type="spellEnd"/>
      <w:r w:rsidRPr="001B4DF6">
        <w:rPr>
          <w:rFonts w:cs="Times New Roman"/>
          <w:szCs w:val="28"/>
        </w:rPr>
        <w:t xml:space="preserve"> UI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Жалобы и уведомления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MovieDetailsScreen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содержит отправку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жалобы,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ProfileScreen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показывает уведомления и ответы администратора.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4" w:name="_Toc233041843"/>
      <w:r w:rsidRPr="001B4DF6">
        <w:rPr>
          <w:rFonts w:cs="Times New Roman"/>
          <w:b w:val="0"/>
          <w:szCs w:val="28"/>
        </w:rPr>
        <w:t>Детализация административной панели</w:t>
      </w:r>
      <w:bookmarkEnd w:id="24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Административная панель показывает количество пользователей, фильмов и записей коллекций. Это делает экран полезным для контроля состояния системы.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lastRenderedPageBreak/>
        <w:t xml:space="preserve">Для каждого пользователя отображаются </w:t>
      </w:r>
      <w:proofErr w:type="spellStart"/>
      <w:r w:rsidRPr="001B4DF6">
        <w:rPr>
          <w:szCs w:val="28"/>
        </w:rPr>
        <w:t>email</w:t>
      </w:r>
      <w:proofErr w:type="spellEnd"/>
      <w:r w:rsidRPr="001B4DF6">
        <w:rPr>
          <w:szCs w:val="28"/>
        </w:rPr>
        <w:t>, роль и количество фильмов. Администратор может открыть фильмы пользователя, изменить роль или удалить учетную запись.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Опасные действия ограничены: интерфейс не должен позволять администратору случайно удалить самого себя или снять с себя роль администратора.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24 – Детализация административной панели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Административная модерация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AdminScreen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показывает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жалобы, график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отчета,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статусы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поле комментария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для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ответа пользователю.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5" w:name="_Toc233041844"/>
      <w:r w:rsidRPr="001B4DF6">
        <w:rPr>
          <w:rFonts w:cs="Times New Roman"/>
          <w:b w:val="0"/>
          <w:szCs w:val="28"/>
        </w:rPr>
        <w:t>Детализация хранения данных</w:t>
      </w:r>
      <w:bookmarkEnd w:id="25"/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 хранит серверные данные и является источником истины.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volume</w:t>
      </w:r>
      <w:proofErr w:type="spellEnd"/>
      <w:r w:rsidRPr="001B4DF6">
        <w:rPr>
          <w:szCs w:val="28"/>
        </w:rPr>
        <w:t xml:space="preserve"> сохраняет состояние базы после перезапуска контейнеров.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Room</w:t>
      </w:r>
      <w:proofErr w:type="spellEnd"/>
      <w:r w:rsidRPr="001B4DF6">
        <w:rPr>
          <w:szCs w:val="28"/>
        </w:rPr>
        <w:t xml:space="preserve"> хранит локальный кэш на устройстве. Он нужен не для замены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>, а для повышения устойчивости мобильного клиента.</w:t>
      </w:r>
    </w:p>
    <w:p w:rsid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SharedPreferences</w:t>
      </w:r>
      <w:proofErr w:type="spellEnd"/>
      <w:r w:rsidRPr="001B4DF6">
        <w:rPr>
          <w:szCs w:val="28"/>
        </w:rPr>
        <w:t xml:space="preserve"> используются для хранения пользовательских настроек, токена, темы и данных профиля.</w:t>
      </w:r>
    </w:p>
    <w:p w:rsidR="001B4DF6" w:rsidRDefault="001B4DF6" w:rsidP="001B4DF6">
      <w:pPr>
        <w:pStyle w:val="a4"/>
        <w:rPr>
          <w:szCs w:val="28"/>
        </w:rPr>
      </w:pPr>
    </w:p>
    <w:p w:rsidR="001B4DF6" w:rsidRDefault="001B4DF6" w:rsidP="001B4DF6">
      <w:pPr>
        <w:pStyle w:val="a4"/>
        <w:rPr>
          <w:szCs w:val="28"/>
        </w:rPr>
      </w:pP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lastRenderedPageBreak/>
        <w:t>Таблица 25 – Детализация хранения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Хранение жалоб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хранит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complaints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, связанные с </w:t>
            </w:r>
            <w:proofErr w:type="spellStart"/>
            <w:r w:rsidRPr="001B4DF6">
              <w:rPr>
                <w:rFonts w:cs="Times New Roman"/>
                <w:szCs w:val="28"/>
              </w:rPr>
              <w:t>users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1B4DF6">
              <w:rPr>
                <w:rFonts w:cs="Times New Roman"/>
                <w:szCs w:val="28"/>
              </w:rPr>
              <w:t>movies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; </w:t>
            </w:r>
            <w:proofErr w:type="spellStart"/>
            <w:r w:rsidRPr="001B4DF6">
              <w:rPr>
                <w:rFonts w:cs="Times New Roman"/>
                <w:szCs w:val="28"/>
              </w:rPr>
              <w:t>Room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используется для локального кэша коллекции.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6" w:name="_Toc233041845"/>
      <w:r w:rsidRPr="001B4DF6">
        <w:rPr>
          <w:rFonts w:cs="Times New Roman"/>
          <w:b w:val="0"/>
          <w:szCs w:val="28"/>
        </w:rPr>
        <w:t>Детализация безопасности</w:t>
      </w:r>
      <w:bookmarkEnd w:id="26"/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BCrypt</w:t>
      </w:r>
      <w:proofErr w:type="spellEnd"/>
      <w:r w:rsidRPr="001B4DF6">
        <w:rPr>
          <w:szCs w:val="28"/>
        </w:rPr>
        <w:t xml:space="preserve"> применяется для хэширования паролей. Даже при доступе к базе данных пароль пользователя не хранится в открытом виде.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JWT позволяет мобильному клиенту выполнять запросы без повторной передачи пароля. Срок действия и подпись токена проверяются на сервере.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Административные </w:t>
      </w:r>
      <w:proofErr w:type="spellStart"/>
      <w:r w:rsidRPr="001B4DF6">
        <w:rPr>
          <w:szCs w:val="28"/>
        </w:rPr>
        <w:t>endpoints</w:t>
      </w:r>
      <w:proofErr w:type="spellEnd"/>
      <w:r w:rsidRPr="001B4DF6">
        <w:rPr>
          <w:szCs w:val="28"/>
        </w:rPr>
        <w:t xml:space="preserve"> вынесены в отдельный путь /</w:t>
      </w:r>
      <w:proofErr w:type="spellStart"/>
      <w:r w:rsidRPr="001B4DF6">
        <w:rPr>
          <w:szCs w:val="28"/>
        </w:rPr>
        <w:t>api</w:t>
      </w:r>
      <w:proofErr w:type="spellEnd"/>
      <w:r w:rsidRPr="001B4DF6">
        <w:rPr>
          <w:szCs w:val="28"/>
        </w:rPr>
        <w:t>/</w:t>
      </w:r>
      <w:proofErr w:type="spellStart"/>
      <w:r w:rsidRPr="001B4DF6">
        <w:rPr>
          <w:szCs w:val="28"/>
        </w:rPr>
        <w:t>admin</w:t>
      </w:r>
      <w:proofErr w:type="spellEnd"/>
      <w:r w:rsidRPr="001B4DF6">
        <w:rPr>
          <w:szCs w:val="28"/>
        </w:rPr>
        <w:t>/**, что упрощает проверку прав доступа и документирование API.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26 – Детализация безопасности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lastRenderedPageBreak/>
              <w:t>Доступ к жалобам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USER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получает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только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свои обращения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через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complaints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my</w:t>
            </w:r>
            <w:proofErr w:type="spellEnd"/>
            <w:r w:rsidRPr="001B4DF6">
              <w:rPr>
                <w:rFonts w:cs="Times New Roman"/>
                <w:szCs w:val="28"/>
              </w:rPr>
              <w:t>, ADMIN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работает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со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всеми обращениями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через /</w:t>
            </w:r>
            <w:proofErr w:type="spellStart"/>
            <w:r w:rsidRPr="001B4DF6">
              <w:rPr>
                <w:rFonts w:cs="Times New Roman"/>
                <w:szCs w:val="28"/>
              </w:rPr>
              <w:t>admin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complaints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7" w:name="_Toc233041846"/>
      <w:r w:rsidRPr="001B4DF6">
        <w:rPr>
          <w:rFonts w:cs="Times New Roman"/>
          <w:b w:val="0"/>
          <w:szCs w:val="28"/>
        </w:rPr>
        <w:t>Детализация тестирования</w:t>
      </w:r>
      <w:bookmarkEnd w:id="27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Unit-тесты проверяют ключевые классы, не требуя запуска всего приложения. Это ускоряет проверку и делает ошибки проще локализуемыми.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используется для измерения покрытия. Показатель строк 44.07% подтверждает выполнение минимального требования выше 40%.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Ручное тестирование необходимо для мобильного интерфейса: проверяются вход, регистрация, создание фильма, поиск, профиль, настройки и </w:t>
      </w:r>
      <w:proofErr w:type="spellStart"/>
      <w:r w:rsidRPr="001B4DF6">
        <w:rPr>
          <w:szCs w:val="28"/>
        </w:rPr>
        <w:t>админка</w:t>
      </w:r>
      <w:proofErr w:type="spellEnd"/>
      <w:r w:rsidRPr="001B4DF6">
        <w:rPr>
          <w:szCs w:val="28"/>
        </w:rPr>
        <w:t>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27 – Детализация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 жалоб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1B4DF6">
              <w:rPr>
                <w:rFonts w:cs="Times New Roman"/>
                <w:szCs w:val="28"/>
              </w:rPr>
              <w:t>ComplaintServiceImplTest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AdminControllerTest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проверяют создание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обращений,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статусы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административную обработку.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8" w:name="_Toc233041847"/>
      <w:r w:rsidRPr="001B4DF6">
        <w:rPr>
          <w:rFonts w:cs="Times New Roman"/>
          <w:b w:val="0"/>
          <w:szCs w:val="28"/>
        </w:rPr>
        <w:lastRenderedPageBreak/>
        <w:t>Детализация эксплуатации</w:t>
      </w:r>
      <w:bookmarkEnd w:id="28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Для запуска через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Desktop пользователь может открыть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-проект и запустить сервисы </w:t>
      </w:r>
      <w:proofErr w:type="spellStart"/>
      <w:r w:rsidRPr="001B4DF6">
        <w:rPr>
          <w:szCs w:val="28"/>
        </w:rPr>
        <w:t>postgres</w:t>
      </w:r>
      <w:proofErr w:type="spellEnd"/>
      <w:r w:rsidRPr="001B4DF6">
        <w:rPr>
          <w:szCs w:val="28"/>
        </w:rPr>
        <w:t xml:space="preserve"> и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. </w:t>
      </w:r>
      <w:proofErr w:type="spellStart"/>
      <w:r w:rsidRPr="001B4DF6">
        <w:rPr>
          <w:szCs w:val="28"/>
        </w:rPr>
        <w:t>pgAdmin</w:t>
      </w:r>
      <w:proofErr w:type="spellEnd"/>
      <w:r w:rsidRPr="001B4DF6">
        <w:rPr>
          <w:szCs w:val="28"/>
        </w:rPr>
        <w:t xml:space="preserve"> нужен только для просмотра базы.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 доступен на localhost:8080, а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-эмулятор обращается к нему через 10.0.2.2:8080. Это стандартная схема связи эмулятора с </w:t>
      </w:r>
      <w:proofErr w:type="spellStart"/>
      <w:r w:rsidRPr="001B4DF6">
        <w:rPr>
          <w:szCs w:val="28"/>
        </w:rPr>
        <w:t>localhost</w:t>
      </w:r>
      <w:proofErr w:type="spellEnd"/>
      <w:r w:rsidRPr="001B4DF6">
        <w:rPr>
          <w:szCs w:val="28"/>
        </w:rPr>
        <w:t xml:space="preserve"> хост-машины.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Swagger</w:t>
      </w:r>
      <w:proofErr w:type="spellEnd"/>
      <w:r w:rsidRPr="001B4DF6">
        <w:rPr>
          <w:szCs w:val="28"/>
        </w:rPr>
        <w:t xml:space="preserve"> UI позволяет проверять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 независимо от мобильного клиента, что удобно при диагностике ошибок.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28 – Детализация эксплуатации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Административный отчет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В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панели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администратора предусмотрена выгрузка отчета по пользователям,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коллекциям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и жалобам.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29" w:name="_Toc233041848"/>
      <w:r w:rsidRPr="001B4DF6">
        <w:rPr>
          <w:rFonts w:cs="Times New Roman"/>
          <w:b w:val="0"/>
          <w:szCs w:val="28"/>
        </w:rPr>
        <w:t>Детализация соответствия методическим требованиям</w:t>
      </w:r>
      <w:bookmarkEnd w:id="29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Проект соответствует мобильной траектории: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Native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Kotlin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Jetpack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ViewModel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Retrofit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Room</w:t>
      </w:r>
      <w:proofErr w:type="spellEnd"/>
      <w:r w:rsidRPr="001B4DF6">
        <w:rPr>
          <w:szCs w:val="28"/>
        </w:rPr>
        <w:t xml:space="preserve"> и Spring Boot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>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Требование использования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 выполнено в основном сценарии запуска. H2 не используется как основное хранилище проекта.</w:t>
      </w:r>
    </w:p>
    <w:p w:rsid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Проект имеет документацию по этапам в каталоге </w:t>
      </w:r>
      <w:proofErr w:type="spellStart"/>
      <w:r w:rsidRPr="001B4DF6">
        <w:rPr>
          <w:szCs w:val="28"/>
        </w:rPr>
        <w:t>docs</w:t>
      </w:r>
      <w:proofErr w:type="spellEnd"/>
      <w:r w:rsidRPr="001B4DF6">
        <w:rPr>
          <w:szCs w:val="28"/>
        </w:rPr>
        <w:t xml:space="preserve">, REST API, тесты,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 и разделение архитектуры PCMEF.</w:t>
      </w:r>
      <w:r w:rsidR="001B4DF6">
        <w:rPr>
          <w:szCs w:val="28"/>
        </w:rPr>
        <w:t> 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lastRenderedPageBreak/>
        <w:t>Таблица 29 – Соответствие методическим требованиям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A335D3"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7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Роли и администрирование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Реализованы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роли</w:t>
            </w:r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>USER/ADMIN, панель администратора, управление пользователями и обработка жалоб.</w:t>
            </w:r>
          </w:p>
        </w:tc>
      </w:tr>
    </w:tbl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szCs w:val="28"/>
        </w:rPr>
      </w:pPr>
      <w:bookmarkStart w:id="30" w:name="_Toc233041849"/>
      <w:r w:rsidRPr="001B4DF6">
        <w:rPr>
          <w:rFonts w:cs="Times New Roman"/>
          <w:b w:val="0"/>
          <w:szCs w:val="28"/>
        </w:rPr>
        <w:t>Перспективы развития</w:t>
      </w:r>
      <w:bookmarkEnd w:id="30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В дальнейшем можно добавить интеграцию с внешним каталогом фильмов, чтобы пользователь вводил только название, а постер и описание загружались автоматически.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Можно расширить статистику: количество просмотренных фильмов по месяцам, средняя оценка, любимые жанры и динамика просмотра.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>Для социальной части можно добавить совместные подборки, публичные списки и рекомендации на основе оценок пользователя.</w:t>
      </w:r>
    </w:p>
    <w:p w:rsidR="000857C1" w:rsidRPr="001B4DF6" w:rsidRDefault="00000000" w:rsidP="001B4DF6">
      <w:pPr>
        <w:keepNext/>
        <w:spacing w:before="120" w:after="120"/>
        <w:ind w:firstLine="0"/>
        <w:jc w:val="right"/>
        <w:rPr>
          <w:rFonts w:cs="Times New Roman"/>
          <w:szCs w:val="28"/>
        </w:rPr>
      </w:pPr>
      <w:r w:rsidRPr="001B4DF6">
        <w:rPr>
          <w:rFonts w:cs="Times New Roman"/>
          <w:szCs w:val="28"/>
        </w:rPr>
        <w:t>Таблица 30 – Перспективы развития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A25E76" w:rsidRPr="001B4DF6" w:rsidTr="00B11BD9">
        <w:tc>
          <w:tcPr>
            <w:tcW w:w="4671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Аспект</w:t>
            </w:r>
          </w:p>
        </w:tc>
        <w:tc>
          <w:tcPr>
            <w:tcW w:w="4674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b/>
                <w:szCs w:val="28"/>
              </w:rPr>
              <w:t>Реализация в проекте</w:t>
            </w:r>
          </w:p>
        </w:tc>
      </w:tr>
      <w:tr w:rsidR="00A25E76" w:rsidRPr="001B4DF6" w:rsidTr="00B11BD9">
        <w:tc>
          <w:tcPr>
            <w:tcW w:w="4671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Связь с кодом</w:t>
            </w:r>
          </w:p>
        </w:tc>
        <w:tc>
          <w:tcPr>
            <w:tcW w:w="4674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Соответствующие классы находятся в</w:t>
            </w:r>
            <w:r w:rsidR="001B4DF6">
              <w:rPr>
                <w:rFonts w:cs="Times New Roman"/>
                <w:szCs w:val="28"/>
              </w:rPr>
              <w:t> </w:t>
            </w:r>
            <w:proofErr w:type="spellStart"/>
            <w:r w:rsidRPr="001B4DF6">
              <w:rPr>
                <w:rFonts w:cs="Times New Roman"/>
                <w:szCs w:val="28"/>
              </w:rPr>
              <w:t>backend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="001B4DF6">
              <w:rPr>
                <w:rFonts w:cs="Times New Roman"/>
                <w:szCs w:val="28"/>
              </w:rPr>
              <w:t> </w:t>
            </w:r>
            <w:r w:rsidRPr="001B4DF6">
              <w:rPr>
                <w:rFonts w:cs="Times New Roman"/>
                <w:szCs w:val="28"/>
              </w:rPr>
              <w:t xml:space="preserve">и </w:t>
            </w:r>
            <w:proofErr w:type="spellStart"/>
            <w:r w:rsidRPr="001B4DF6">
              <w:rPr>
                <w:rFonts w:cs="Times New Roman"/>
                <w:szCs w:val="28"/>
              </w:rPr>
              <w:t>mobile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app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src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main</w:t>
            </w:r>
            <w:proofErr w:type="spellEnd"/>
            <w:r w:rsidRPr="001B4DF6">
              <w:rPr>
                <w:rFonts w:cs="Times New Roman"/>
                <w:szCs w:val="28"/>
              </w:rPr>
              <w:t>/</w:t>
            </w:r>
            <w:proofErr w:type="spellStart"/>
            <w:r w:rsidRPr="001B4DF6">
              <w:rPr>
                <w:rFonts w:cs="Times New Roman"/>
                <w:szCs w:val="28"/>
              </w:rPr>
              <w:t>java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A25E76" w:rsidRPr="001B4DF6" w:rsidTr="00B11BD9">
        <w:tc>
          <w:tcPr>
            <w:tcW w:w="4671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>Проверка</w:t>
            </w:r>
          </w:p>
        </w:tc>
        <w:tc>
          <w:tcPr>
            <w:tcW w:w="4674" w:type="dxa"/>
          </w:tcPr>
          <w:p w:rsidR="00A25E76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Сценарий можно проверить через </w:t>
            </w:r>
            <w:proofErr w:type="spellStart"/>
            <w:r w:rsidRPr="001B4DF6">
              <w:rPr>
                <w:rFonts w:cs="Times New Roman"/>
                <w:szCs w:val="28"/>
              </w:rPr>
              <w:t>Android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-приложение, </w:t>
            </w:r>
            <w:proofErr w:type="spellStart"/>
            <w:r w:rsidRPr="001B4DF6">
              <w:rPr>
                <w:rFonts w:cs="Times New Roman"/>
                <w:szCs w:val="28"/>
              </w:rPr>
              <w:t>Swagger</w:t>
            </w:r>
            <w:proofErr w:type="spellEnd"/>
            <w:r w:rsidRPr="001B4DF6">
              <w:rPr>
                <w:rFonts w:cs="Times New Roman"/>
                <w:szCs w:val="28"/>
              </w:rPr>
              <w:t xml:space="preserve"> UI или </w:t>
            </w:r>
            <w:proofErr w:type="spellStart"/>
            <w:r w:rsidRPr="001B4DF6">
              <w:rPr>
                <w:rFonts w:cs="Times New Roman"/>
                <w:szCs w:val="28"/>
              </w:rPr>
              <w:t>PostgreSQL</w:t>
            </w:r>
            <w:proofErr w:type="spellEnd"/>
            <w:r w:rsidRPr="001B4DF6">
              <w:rPr>
                <w:rFonts w:cs="Times New Roman"/>
                <w:szCs w:val="28"/>
              </w:rPr>
              <w:t>.</w:t>
            </w:r>
          </w:p>
        </w:tc>
      </w:tr>
      <w:tr w:rsidR="00F54B57" w:rsidRPr="001B4DF6">
        <w:tc>
          <w:tcPr>
            <w:tcW w:w="4671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lastRenderedPageBreak/>
              <w:t>Уведомления</w:t>
            </w:r>
          </w:p>
        </w:tc>
        <w:tc>
          <w:tcPr>
            <w:tcW w:w="4674" w:type="dxa"/>
          </w:tcPr>
          <w:p w:rsidR="00F54B57" w:rsidRPr="001B4DF6" w:rsidRDefault="00000000" w:rsidP="001B4DF6">
            <w:pPr>
              <w:ind w:firstLine="0"/>
              <w:rPr>
                <w:rFonts w:cs="Times New Roman"/>
                <w:szCs w:val="28"/>
              </w:rPr>
            </w:pPr>
            <w:r w:rsidRPr="001B4DF6">
              <w:rPr>
                <w:rFonts w:cs="Times New Roman"/>
                <w:szCs w:val="28"/>
              </w:rPr>
              <w:t xml:space="preserve">Перспективой развития является подключение </w:t>
            </w:r>
            <w:proofErr w:type="spellStart"/>
            <w:r w:rsidRPr="001B4DF6">
              <w:rPr>
                <w:rFonts w:cs="Times New Roman"/>
                <w:szCs w:val="28"/>
              </w:rPr>
              <w:t>push</w:t>
            </w:r>
            <w:proofErr w:type="spellEnd"/>
            <w:r w:rsidRPr="001B4DF6">
              <w:rPr>
                <w:rFonts w:cs="Times New Roman"/>
                <w:szCs w:val="28"/>
              </w:rPr>
              <w:t>-уведомлений для мгновенного ответа по жалобам.</w:t>
            </w:r>
          </w:p>
        </w:tc>
      </w:tr>
    </w:tbl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Movie Collection представляет собой учебную клиент-серверную систему для ведения личной коллекции фильмов. В состав системы входят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-приложение, REST API, база данных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, локальный кэш </w:t>
      </w:r>
      <w:proofErr w:type="spellStart"/>
      <w:r w:rsidRPr="001B4DF6">
        <w:rPr>
          <w:rFonts w:cs="Times New Roman"/>
          <w:szCs w:val="28"/>
          <w:lang w:eastAsia="ru-RU"/>
        </w:rPr>
        <w:t>Room</w:t>
      </w:r>
      <w:proofErr w:type="spellEnd"/>
      <w:r w:rsidRPr="001B4DF6">
        <w:rPr>
          <w:rFonts w:cs="Times New Roman"/>
          <w:szCs w:val="28"/>
          <w:lang w:eastAsia="ru-RU"/>
        </w:rPr>
        <w:t xml:space="preserve"> и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-инфраструктура. Внешними по отношению к системе являются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 OS,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 Desktop,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 Studio, </w:t>
      </w:r>
      <w:proofErr w:type="spellStart"/>
      <w:r w:rsidRPr="001B4DF6">
        <w:rPr>
          <w:rFonts w:cs="Times New Roman"/>
          <w:szCs w:val="28"/>
          <w:lang w:eastAsia="ru-RU"/>
        </w:rPr>
        <w:t>Swagger</w:t>
      </w:r>
      <w:proofErr w:type="spellEnd"/>
      <w:r w:rsidRPr="001B4DF6">
        <w:rPr>
          <w:rFonts w:cs="Times New Roman"/>
          <w:szCs w:val="28"/>
          <w:lang w:eastAsia="ru-RU"/>
        </w:rPr>
        <w:t xml:space="preserve"> UI и </w:t>
      </w:r>
      <w:proofErr w:type="spellStart"/>
      <w:r w:rsidRPr="001B4DF6">
        <w:rPr>
          <w:rFonts w:cs="Times New Roman"/>
          <w:szCs w:val="28"/>
          <w:lang w:eastAsia="ru-RU"/>
        </w:rPr>
        <w:t>pgAdmin</w:t>
      </w:r>
      <w:proofErr w:type="spellEnd"/>
      <w:r w:rsidRPr="001B4DF6">
        <w:rPr>
          <w:rFonts w:cs="Times New Roman"/>
          <w:szCs w:val="28"/>
          <w:lang w:eastAsia="ru-RU"/>
        </w:rPr>
        <w:t xml:space="preserve">, которые используются как среда разработки, тестирования и демонстрации.    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Проект ориентирован на хранение персональной коллекции пользователя и не включает интеграции с внешними сервисами фильмов, однако архитектура допускает их добавление в будущем.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Основными входными данными являются учетные данные пользователя (</w:t>
      </w:r>
      <w:proofErr w:type="spellStart"/>
      <w:r w:rsidRPr="001B4DF6">
        <w:rPr>
          <w:rFonts w:cs="Times New Roman"/>
          <w:szCs w:val="28"/>
          <w:lang w:eastAsia="ru-RU"/>
        </w:rPr>
        <w:t>email</w:t>
      </w:r>
      <w:proofErr w:type="spellEnd"/>
      <w:r w:rsidRPr="001B4DF6">
        <w:rPr>
          <w:rFonts w:cs="Times New Roman"/>
          <w:szCs w:val="28"/>
          <w:lang w:eastAsia="ru-RU"/>
        </w:rPr>
        <w:t xml:space="preserve"> и пароль), сведения о фильмах, статусы просмотра, оценки, поисковые запросы и административные команды. В качестве выходных данных система формирует JWT-токены, списки фильмов, карточки фильмов, результаты поиска, статистические данные, информацию о пользователях и сообщения об ошибках в формате JSON. Дополнительно на устройстве сохраняются настройки приложения, профиль пользователя и кэш коллекции, что обеспечивает поддержку оффлайн-режима.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После регистрации и авторизации пользователь получает доступ к своей коллекции фильмов. На главном экране отображаются статистика, подборки по категориям и список фильмов. Пользователь может добавлять новые фильмы, редактировать существующие записи, изменять статус просмотра, выставлять оценки, выполнять поиск и управлять своим профилем. Для фильмов используются статусы PLANNED, WATCHING, WATCHED и DROPPED, а оценка задается по шкале от 1 до 10. После сохранения изменения передаются на сервер и автоматически отображаются в интерфейсе приложения.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lastRenderedPageBreak/>
        <w:t>Администратор обладает расширенными возможностями и получает доступ к административной панели. Через неё можно просматривать статистику системы, список пользователей, количество фильмов в коллекциях, изменять роли учетных записей и удалять пользователей. Разграничение прав реализовано как на уровне интерфейса, так и на уровне серверной проверки ролей. Все административные операции доступны только пользователям с ролью ADMIN.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Архитектура приложения построена по классической клиент-серверной модели.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-клиент, разработанный с использованием </w:t>
      </w:r>
      <w:proofErr w:type="spellStart"/>
      <w:r w:rsidRPr="001B4DF6">
        <w:rPr>
          <w:rFonts w:cs="Times New Roman"/>
          <w:szCs w:val="28"/>
          <w:lang w:eastAsia="ru-RU"/>
        </w:rPr>
        <w:t>Jetpack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proofErr w:type="spellStart"/>
      <w:r w:rsidRPr="001B4DF6">
        <w:rPr>
          <w:rFonts w:cs="Times New Roman"/>
          <w:szCs w:val="28"/>
          <w:lang w:eastAsia="ru-RU"/>
        </w:rPr>
        <w:t>Compose</w:t>
      </w:r>
      <w:proofErr w:type="spellEnd"/>
      <w:r w:rsidRPr="001B4DF6">
        <w:rPr>
          <w:rFonts w:cs="Times New Roman"/>
          <w:szCs w:val="28"/>
          <w:lang w:eastAsia="ru-RU"/>
        </w:rPr>
        <w:t xml:space="preserve">, </w:t>
      </w:r>
      <w:proofErr w:type="spellStart"/>
      <w:r w:rsidRPr="001B4DF6">
        <w:rPr>
          <w:rFonts w:cs="Times New Roman"/>
          <w:szCs w:val="28"/>
          <w:lang w:eastAsia="ru-RU"/>
        </w:rPr>
        <w:t>ViewModel</w:t>
      </w:r>
      <w:proofErr w:type="spellEnd"/>
      <w:r w:rsidRPr="001B4DF6">
        <w:rPr>
          <w:rFonts w:cs="Times New Roman"/>
          <w:szCs w:val="28"/>
          <w:lang w:eastAsia="ru-RU"/>
        </w:rPr>
        <w:t xml:space="preserve">, </w:t>
      </w:r>
      <w:proofErr w:type="spellStart"/>
      <w:r w:rsidRPr="001B4DF6">
        <w:rPr>
          <w:rFonts w:cs="Times New Roman"/>
          <w:szCs w:val="28"/>
          <w:lang w:eastAsia="ru-RU"/>
        </w:rPr>
        <w:t>Retrofit</w:t>
      </w:r>
      <w:proofErr w:type="spellEnd"/>
      <w:r w:rsidRPr="001B4DF6">
        <w:rPr>
          <w:rFonts w:cs="Times New Roman"/>
          <w:szCs w:val="28"/>
          <w:lang w:eastAsia="ru-RU"/>
        </w:rPr>
        <w:t xml:space="preserve"> и </w:t>
      </w:r>
      <w:proofErr w:type="spellStart"/>
      <w:r w:rsidRPr="001B4DF6">
        <w:rPr>
          <w:rFonts w:cs="Times New Roman"/>
          <w:szCs w:val="28"/>
          <w:lang w:eastAsia="ru-RU"/>
        </w:rPr>
        <w:t>Room</w:t>
      </w:r>
      <w:proofErr w:type="spellEnd"/>
      <w:r w:rsidRPr="001B4DF6">
        <w:rPr>
          <w:rFonts w:cs="Times New Roman"/>
          <w:szCs w:val="28"/>
          <w:lang w:eastAsia="ru-RU"/>
        </w:rPr>
        <w:t xml:space="preserve">, отвечает за пользовательский интерфейс, взаимодействие с сервером и локальное хранение данных. </w:t>
      </w:r>
      <w:proofErr w:type="spellStart"/>
      <w:r w:rsidRPr="001B4DF6">
        <w:rPr>
          <w:rFonts w:cs="Times New Roman"/>
          <w:szCs w:val="28"/>
          <w:lang w:eastAsia="ru-RU"/>
        </w:rPr>
        <w:t>Backend</w:t>
      </w:r>
      <w:proofErr w:type="spellEnd"/>
      <w:r w:rsidRPr="001B4DF6">
        <w:rPr>
          <w:rFonts w:cs="Times New Roman"/>
          <w:szCs w:val="28"/>
          <w:lang w:eastAsia="ru-RU"/>
        </w:rPr>
        <w:t xml:space="preserve"> реализован на Spring Boot и обеспечивает бизнес-логику, обработку запросов и безопасность.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 используется для долговременного хранения данных, а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proofErr w:type="spellStart"/>
      <w:r w:rsidRPr="001B4DF6">
        <w:rPr>
          <w:rFonts w:cs="Times New Roman"/>
          <w:szCs w:val="28"/>
          <w:lang w:eastAsia="ru-RU"/>
        </w:rPr>
        <w:t>Compose</w:t>
      </w:r>
      <w:proofErr w:type="spellEnd"/>
      <w:r w:rsidRPr="001B4DF6">
        <w:rPr>
          <w:rFonts w:cs="Times New Roman"/>
          <w:szCs w:val="28"/>
          <w:lang w:eastAsia="ru-RU"/>
        </w:rPr>
        <w:t xml:space="preserve"> обеспечивает удобное развертывание всех компонентов системы. Обмен данными между клиентом и сервером осуществляется через DTO-модели в формате JSON.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Безопасность системы основана на использовании JWT-аутентификации. После успешного входа пользователь получает токен, который применяется для доступа к защищенным ресурсам. Пароли сохраняются в виде </w:t>
      </w:r>
      <w:proofErr w:type="spellStart"/>
      <w:r w:rsidRPr="001B4DF6">
        <w:rPr>
          <w:rFonts w:cs="Times New Roman"/>
          <w:szCs w:val="28"/>
          <w:lang w:eastAsia="ru-RU"/>
        </w:rPr>
        <w:t>BCrypt</w:t>
      </w:r>
      <w:proofErr w:type="spellEnd"/>
      <w:r w:rsidRPr="001B4DF6">
        <w:rPr>
          <w:rFonts w:cs="Times New Roman"/>
          <w:szCs w:val="28"/>
          <w:lang w:eastAsia="ru-RU"/>
        </w:rPr>
        <w:t xml:space="preserve">-хэшей, а доступ к административным </w:t>
      </w:r>
      <w:proofErr w:type="spellStart"/>
      <w:r w:rsidRPr="001B4DF6">
        <w:rPr>
          <w:rFonts w:cs="Times New Roman"/>
          <w:szCs w:val="28"/>
          <w:lang w:eastAsia="ru-RU"/>
        </w:rPr>
        <w:t>endpoints</w:t>
      </w:r>
      <w:proofErr w:type="spellEnd"/>
      <w:r w:rsidRPr="001B4DF6">
        <w:rPr>
          <w:rFonts w:cs="Times New Roman"/>
          <w:szCs w:val="28"/>
          <w:lang w:eastAsia="ru-RU"/>
        </w:rPr>
        <w:t xml:space="preserve"> дополнительно контролируется средствами Spring Security. Такой подход обеспечивает защиту пользовательских данных и разграничение прав доступа.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Для поддержки оффлайн-режима используется локальная база данных </w:t>
      </w:r>
      <w:proofErr w:type="spellStart"/>
      <w:r w:rsidRPr="001B4DF6">
        <w:rPr>
          <w:rFonts w:cs="Times New Roman"/>
          <w:szCs w:val="28"/>
          <w:lang w:eastAsia="ru-RU"/>
        </w:rPr>
        <w:t>Room</w:t>
      </w:r>
      <w:proofErr w:type="spellEnd"/>
      <w:r w:rsidRPr="001B4DF6">
        <w:rPr>
          <w:rFonts w:cs="Times New Roman"/>
          <w:szCs w:val="28"/>
          <w:lang w:eastAsia="ru-RU"/>
        </w:rPr>
        <w:t xml:space="preserve">, в которой сохраняются кэшированные фильмы пользователя. При отсутствии соединения с сервером приложение способно отображать ранее загруженные данные. Дополнительно </w:t>
      </w:r>
      <w:proofErr w:type="spellStart"/>
      <w:r w:rsidRPr="001B4DF6">
        <w:rPr>
          <w:rFonts w:cs="Times New Roman"/>
          <w:szCs w:val="28"/>
          <w:lang w:eastAsia="ru-RU"/>
        </w:rPr>
        <w:t>SharedPreferences</w:t>
      </w:r>
      <w:proofErr w:type="spellEnd"/>
      <w:r w:rsidRPr="001B4DF6">
        <w:rPr>
          <w:rFonts w:cs="Times New Roman"/>
          <w:szCs w:val="28"/>
          <w:lang w:eastAsia="ru-RU"/>
        </w:rPr>
        <w:t xml:space="preserve"> используются для хранения настроек приложения и информации профиля. Это позволяет сохранить пользовательский опыт даже при временной недоступности сети.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 xml:space="preserve">Развертывание системы осуществляется через </w:t>
      </w:r>
      <w:proofErr w:type="spellStart"/>
      <w:r w:rsidRPr="001B4DF6">
        <w:rPr>
          <w:rFonts w:cs="Times New Roman"/>
          <w:szCs w:val="28"/>
          <w:lang w:eastAsia="ru-RU"/>
        </w:rPr>
        <w:t>Docker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proofErr w:type="spellStart"/>
      <w:r w:rsidRPr="001B4DF6">
        <w:rPr>
          <w:rFonts w:cs="Times New Roman"/>
          <w:szCs w:val="28"/>
          <w:lang w:eastAsia="ru-RU"/>
        </w:rPr>
        <w:t>Compose</w:t>
      </w:r>
      <w:proofErr w:type="spellEnd"/>
      <w:r w:rsidRPr="001B4DF6">
        <w:rPr>
          <w:rFonts w:cs="Times New Roman"/>
          <w:szCs w:val="28"/>
          <w:lang w:eastAsia="ru-RU"/>
        </w:rPr>
        <w:t xml:space="preserve">, включающий сервисы </w:t>
      </w:r>
      <w:proofErr w:type="spellStart"/>
      <w:r w:rsidRPr="001B4DF6">
        <w:rPr>
          <w:rFonts w:cs="Times New Roman"/>
          <w:szCs w:val="28"/>
          <w:lang w:eastAsia="ru-RU"/>
        </w:rPr>
        <w:t>backend</w:t>
      </w:r>
      <w:proofErr w:type="spellEnd"/>
      <w:r w:rsidRPr="001B4DF6">
        <w:rPr>
          <w:rFonts w:cs="Times New Roman"/>
          <w:szCs w:val="28"/>
          <w:lang w:eastAsia="ru-RU"/>
        </w:rPr>
        <w:t xml:space="preserve">,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 и </w:t>
      </w:r>
      <w:proofErr w:type="spellStart"/>
      <w:r w:rsidRPr="001B4DF6">
        <w:rPr>
          <w:rFonts w:cs="Times New Roman"/>
          <w:szCs w:val="28"/>
          <w:lang w:eastAsia="ru-RU"/>
        </w:rPr>
        <w:t>pgAdmin</w:t>
      </w:r>
      <w:proofErr w:type="spellEnd"/>
      <w:r w:rsidRPr="001B4DF6">
        <w:rPr>
          <w:rFonts w:cs="Times New Roman"/>
          <w:szCs w:val="28"/>
          <w:lang w:eastAsia="ru-RU"/>
        </w:rPr>
        <w:t xml:space="preserve">. </w:t>
      </w:r>
      <w:proofErr w:type="spellStart"/>
      <w:r w:rsidRPr="001B4DF6">
        <w:rPr>
          <w:rFonts w:cs="Times New Roman"/>
          <w:szCs w:val="28"/>
          <w:lang w:eastAsia="ru-RU"/>
        </w:rPr>
        <w:t>Backend</w:t>
      </w:r>
      <w:proofErr w:type="spellEnd"/>
      <w:r w:rsidRPr="001B4DF6">
        <w:rPr>
          <w:rFonts w:cs="Times New Roman"/>
          <w:szCs w:val="28"/>
          <w:lang w:eastAsia="ru-RU"/>
        </w:rPr>
        <w:t xml:space="preserve"> работает на </w:t>
      </w:r>
      <w:r w:rsidRPr="001B4DF6">
        <w:rPr>
          <w:rFonts w:cs="Times New Roman"/>
          <w:szCs w:val="28"/>
          <w:lang w:eastAsia="ru-RU"/>
        </w:rPr>
        <w:lastRenderedPageBreak/>
        <w:t xml:space="preserve">порту 8080, </w:t>
      </w:r>
      <w:proofErr w:type="spellStart"/>
      <w:r w:rsidRPr="001B4DF6">
        <w:rPr>
          <w:rFonts w:cs="Times New Roman"/>
          <w:szCs w:val="28"/>
          <w:lang w:eastAsia="ru-RU"/>
        </w:rPr>
        <w:t>PostgreSQL</w:t>
      </w:r>
      <w:proofErr w:type="spellEnd"/>
      <w:r w:rsidRPr="001B4DF6">
        <w:rPr>
          <w:rFonts w:cs="Times New Roman"/>
          <w:szCs w:val="28"/>
          <w:lang w:eastAsia="ru-RU"/>
        </w:rPr>
        <w:t xml:space="preserve"> </w:t>
      </w:r>
      <w:r w:rsidR="00AB0EDB">
        <w:rPr>
          <w:rFonts w:cs="Times New Roman"/>
          <w:szCs w:val="28"/>
          <w:lang w:eastAsia="ru-RU"/>
        </w:rPr>
        <w:t>-</w:t>
      </w:r>
      <w:r w:rsidRPr="001B4DF6">
        <w:rPr>
          <w:rFonts w:cs="Times New Roman"/>
          <w:szCs w:val="28"/>
          <w:lang w:eastAsia="ru-RU"/>
        </w:rPr>
        <w:t xml:space="preserve"> на порту 5432, а для подключения </w:t>
      </w:r>
      <w:proofErr w:type="spellStart"/>
      <w:r w:rsidRPr="001B4DF6">
        <w:rPr>
          <w:rFonts w:cs="Times New Roman"/>
          <w:szCs w:val="28"/>
          <w:lang w:eastAsia="ru-RU"/>
        </w:rPr>
        <w:t>Android</w:t>
      </w:r>
      <w:proofErr w:type="spellEnd"/>
      <w:r w:rsidRPr="001B4DF6">
        <w:rPr>
          <w:rFonts w:cs="Times New Roman"/>
          <w:szCs w:val="28"/>
          <w:lang w:eastAsia="ru-RU"/>
        </w:rPr>
        <w:t xml:space="preserve">-эмулятора используется специальный адрес 10.0.2.2, позволяющий обращаться к серверу, запущенному на </w:t>
      </w:r>
      <w:proofErr w:type="spellStart"/>
      <w:r w:rsidRPr="001B4DF6">
        <w:rPr>
          <w:rFonts w:cs="Times New Roman"/>
          <w:szCs w:val="28"/>
          <w:lang w:eastAsia="ru-RU"/>
        </w:rPr>
        <w:t>хостовой</w:t>
      </w:r>
      <w:proofErr w:type="spellEnd"/>
      <w:r w:rsidRPr="001B4DF6">
        <w:rPr>
          <w:rFonts w:cs="Times New Roman"/>
          <w:szCs w:val="28"/>
          <w:lang w:eastAsia="ru-RU"/>
        </w:rPr>
        <w:t xml:space="preserve"> машине. Для демонстрации работы предусмотрены тестовые учетные записи администратора и пользователя с заранее заполненной коллекцией фильмов.</w:t>
      </w:r>
    </w:p>
    <w:p w:rsidR="00B11BD9" w:rsidRPr="001B4DF6" w:rsidRDefault="00B11BD9" w:rsidP="001B4DF6">
      <w:pPr>
        <w:ind w:firstLine="708"/>
        <w:rPr>
          <w:rFonts w:cs="Times New Roman"/>
          <w:szCs w:val="28"/>
          <w:lang w:eastAsia="ru-RU"/>
        </w:rPr>
      </w:pPr>
      <w:r w:rsidRPr="001B4DF6">
        <w:rPr>
          <w:rFonts w:cs="Times New Roman"/>
          <w:szCs w:val="28"/>
          <w:lang w:eastAsia="ru-RU"/>
        </w:rPr>
        <w:t>Таким образом, Movie Collection демонстрирует полный цикл разработки современного клиент-серверного приложения, включая мобильный интерфейс, серверную часть, базу данных, систему безопасности, локальное хранение данных, разграничение ролей пользователей, административную панель и поддержку оффлайн-режима. Благодаря этому проект соответствует требованиям учебной дисциплины по программной инженерии и позволяет продемонстрировать основные архитектурные и инженерные решения при создании программных систем.</w:t>
      </w:r>
    </w:p>
    <w:p w:rsidR="00A25E76" w:rsidRPr="001B4DF6" w:rsidRDefault="00000000" w:rsidP="001B4DF6">
      <w:pPr>
        <w:pStyle w:val="a8"/>
      </w:pPr>
      <w:bookmarkStart w:id="31" w:name="_Toc233041850"/>
      <w:r w:rsidRPr="001B4DF6">
        <w:lastRenderedPageBreak/>
        <w:t>Заключение</w:t>
      </w:r>
      <w:bookmarkEnd w:id="31"/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В ходе выполнения курсового проекта разработано мобильное приложение Movie Collection для ведения личной коллекции фильмов. Проект включает </w:t>
      </w:r>
      <w:proofErr w:type="spellStart"/>
      <w:r w:rsidRPr="001B4DF6">
        <w:rPr>
          <w:szCs w:val="28"/>
        </w:rPr>
        <w:t>Android</w:t>
      </w:r>
      <w:proofErr w:type="spellEnd"/>
      <w:r w:rsidRPr="001B4DF6">
        <w:rPr>
          <w:szCs w:val="28"/>
        </w:rPr>
        <w:t xml:space="preserve">-клиент, Spring Boot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>, REST API, JWT-аутентификацию, роли пользователей, административную панель, оффлайн-режим и механизм обработки пользовательских жалоб.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Архитектура проекта соответствует PCMEF. Разделение на </w:t>
      </w:r>
      <w:proofErr w:type="spellStart"/>
      <w:r w:rsidRPr="001B4DF6">
        <w:rPr>
          <w:szCs w:val="28"/>
        </w:rPr>
        <w:t>Presentation</w:t>
      </w:r>
      <w:proofErr w:type="spellEnd"/>
      <w:r w:rsidRPr="001B4DF6">
        <w:rPr>
          <w:szCs w:val="28"/>
        </w:rPr>
        <w:t xml:space="preserve">, Control, </w:t>
      </w:r>
      <w:proofErr w:type="spellStart"/>
      <w:r w:rsidRPr="001B4DF6">
        <w:rPr>
          <w:szCs w:val="28"/>
        </w:rPr>
        <w:t>Mediator</w:t>
      </w:r>
      <w:proofErr w:type="spellEnd"/>
      <w:r w:rsidRPr="001B4DF6">
        <w:rPr>
          <w:szCs w:val="28"/>
        </w:rPr>
        <w:t xml:space="preserve">, </w:t>
      </w:r>
      <w:proofErr w:type="spellStart"/>
      <w:r w:rsidRPr="001B4DF6">
        <w:rPr>
          <w:szCs w:val="28"/>
        </w:rPr>
        <w:t>Entity</w:t>
      </w:r>
      <w:proofErr w:type="spellEnd"/>
      <w:r w:rsidRPr="001B4DF6">
        <w:rPr>
          <w:szCs w:val="28"/>
        </w:rPr>
        <w:t xml:space="preserve"> и Foundation позволяет развивать проект по слоям и тестировать бизнес-логику отдельно от пользовательского интерфейса.</w:t>
      </w:r>
    </w:p>
    <w:p w:rsidR="00A25E76" w:rsidRPr="001B4DF6" w:rsidRDefault="00000000" w:rsidP="001B4DF6">
      <w:pPr>
        <w:pStyle w:val="a4"/>
        <w:rPr>
          <w:szCs w:val="28"/>
        </w:rPr>
      </w:pP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 запускается через </w:t>
      </w:r>
      <w:proofErr w:type="spellStart"/>
      <w:r w:rsidRPr="001B4DF6">
        <w:rPr>
          <w:szCs w:val="28"/>
        </w:rPr>
        <w:t>Docker</w:t>
      </w:r>
      <w:proofErr w:type="spellEnd"/>
      <w:r w:rsidRPr="001B4DF6">
        <w:rPr>
          <w:szCs w:val="28"/>
        </w:rPr>
        <w:t xml:space="preserve"> </w:t>
      </w:r>
      <w:proofErr w:type="spellStart"/>
      <w:r w:rsidRPr="001B4DF6">
        <w:rPr>
          <w:szCs w:val="28"/>
        </w:rPr>
        <w:t>Compose</w:t>
      </w:r>
      <w:proofErr w:type="spellEnd"/>
      <w:r w:rsidRPr="001B4DF6">
        <w:rPr>
          <w:szCs w:val="28"/>
        </w:rPr>
        <w:t xml:space="preserve"> вместе с </w:t>
      </w:r>
      <w:proofErr w:type="spellStart"/>
      <w:r w:rsidRPr="001B4DF6">
        <w:rPr>
          <w:szCs w:val="28"/>
        </w:rPr>
        <w:t>PostgreSQL</w:t>
      </w:r>
      <w:proofErr w:type="spellEnd"/>
      <w:r w:rsidRPr="001B4DF6">
        <w:rPr>
          <w:szCs w:val="28"/>
        </w:rPr>
        <w:t xml:space="preserve">. Данные сохраняются после перезапуска контейнеров благодаря </w:t>
      </w:r>
      <w:proofErr w:type="spellStart"/>
      <w:r w:rsidRPr="001B4DF6">
        <w:rPr>
          <w:szCs w:val="28"/>
        </w:rPr>
        <w:t>volume</w:t>
      </w:r>
      <w:proofErr w:type="spellEnd"/>
      <w:r w:rsidRPr="001B4DF6">
        <w:rPr>
          <w:szCs w:val="28"/>
        </w:rPr>
        <w:t xml:space="preserve">. Мобильное приложение дополнительно хранит последнюю коллекцию в </w:t>
      </w:r>
      <w:proofErr w:type="spellStart"/>
      <w:r w:rsidRPr="001B4DF6">
        <w:rPr>
          <w:szCs w:val="28"/>
        </w:rPr>
        <w:t>Room</w:t>
      </w:r>
      <w:proofErr w:type="spellEnd"/>
      <w:r w:rsidRPr="001B4DF6">
        <w:rPr>
          <w:szCs w:val="28"/>
        </w:rPr>
        <w:t>, что обеспечивает оффлайн-доступ.</w:t>
      </w:r>
    </w:p>
    <w:p w:rsidR="00A25E76" w:rsidRPr="001B4DF6" w:rsidRDefault="00000000" w:rsidP="001B4DF6">
      <w:pPr>
        <w:pStyle w:val="a4"/>
        <w:rPr>
          <w:szCs w:val="28"/>
        </w:rPr>
      </w:pPr>
      <w:r w:rsidRPr="001B4DF6">
        <w:rPr>
          <w:szCs w:val="28"/>
        </w:rPr>
        <w:t xml:space="preserve">Проведенное тестирование подтвердило корректность ключевых компонентов </w:t>
      </w:r>
      <w:proofErr w:type="spellStart"/>
      <w:r w:rsidRPr="001B4DF6">
        <w:rPr>
          <w:szCs w:val="28"/>
        </w:rPr>
        <w:t>backend</w:t>
      </w:r>
      <w:proofErr w:type="spellEnd"/>
      <w:r w:rsidRPr="001B4DF6">
        <w:rPr>
          <w:szCs w:val="28"/>
        </w:rPr>
        <w:t xml:space="preserve">, включая бизнес-логику фильмов, аутентификацию и обработку жалоб. Покрытие </w:t>
      </w: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превышает минимальный порог 40%, что соответствует требованиям методических указаний.</w:t>
      </w:r>
    </w:p>
    <w:p w:rsidR="00A25E76" w:rsidRPr="001B4DF6" w:rsidRDefault="00000000" w:rsidP="001B4DF6">
      <w:pPr>
        <w:pStyle w:val="a8"/>
      </w:pPr>
      <w:bookmarkStart w:id="32" w:name="_Toc233041851"/>
      <w:r w:rsidRPr="001B4DF6">
        <w:lastRenderedPageBreak/>
        <w:t>Список литературы</w:t>
      </w:r>
      <w:bookmarkEnd w:id="32"/>
    </w:p>
    <w:p w:rsidR="00A25E76" w:rsidRPr="001B4DF6" w:rsidRDefault="00000000" w:rsidP="001B4DF6">
      <w:pPr>
        <w:pStyle w:val="a4"/>
        <w:spacing w:after="120"/>
        <w:ind w:firstLine="708"/>
        <w:rPr>
          <w:szCs w:val="28"/>
        </w:rPr>
      </w:pPr>
      <w:r w:rsidRPr="001B4DF6">
        <w:rPr>
          <w:szCs w:val="28"/>
        </w:rPr>
        <w:t>1. Методические указания по выполнению курсового проекта по дисциплине «Программная инженерия», СКФУ, 2026.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2. Spring Boot Reference Documentation. URL: https://docs.spring.io/spring-boot/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3.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Security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Reference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Documentation.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https://docs.spring.io/spring-security/reference/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4. PostgreSQL Documentation. URL: https://www.postgresql.org/docs/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5.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Android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Developers: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Jetpack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Compose.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https://developer.android.com/compose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6.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Android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Developers: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Room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persistence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library.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https://developer.android.com/training/data-storage/room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7. Retrofit Documentation. URL: https://square.github.io/retrofit/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8. Docker Compose Documentation. URL: https://docs.docker.com/compose/</w:t>
      </w:r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9.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OWASP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Password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Storage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Cheat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>Sheet.</w:t>
      </w:r>
      <w:r w:rsidR="001B4DF6" w:rsidRPr="001B4DF6">
        <w:rPr>
          <w:szCs w:val="28"/>
          <w:lang w:val="en-US"/>
        </w:rPr>
        <w:t> </w:t>
      </w:r>
      <w:r w:rsidR="00E75EB5" w:rsidRPr="001B4DF6">
        <w:rPr>
          <w:szCs w:val="28"/>
          <w:lang w:val="en-US"/>
        </w:rPr>
        <w:t xml:space="preserve">URL: </w:t>
      </w:r>
      <w:hyperlink r:id="rId16" w:history="1">
        <w:r w:rsidR="00E75EB5" w:rsidRPr="001B4DF6">
          <w:rPr>
            <w:rStyle w:val="af5"/>
            <w:szCs w:val="28"/>
            <w:lang w:val="en-US"/>
          </w:rPr>
          <w:t>https://cheatsheetseries.owasp.org/cheatsheets/Password_Storage_Cheat_Sheet.html</w:t>
        </w:r>
      </w:hyperlink>
    </w:p>
    <w:p w:rsidR="00A25E76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10.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Spring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Data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JPA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Reference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Documentation.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 https://docs.spring.io/spring-data/jpa/reference/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11. JUnit 5 User Guide. URL: https://junit.org/junit5/docs/current/user-guide/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12. Mockito Framework Documentation. URL: https://site.mockito.org/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13. </w:t>
      </w:r>
      <w:proofErr w:type="spellStart"/>
      <w:r w:rsidRPr="001B4DF6">
        <w:rPr>
          <w:szCs w:val="28"/>
          <w:lang w:val="en-US"/>
        </w:rPr>
        <w:t>JaCoCo</w:t>
      </w:r>
      <w:proofErr w:type="spellEnd"/>
      <w:r w:rsidRPr="001B4DF6">
        <w:rPr>
          <w:szCs w:val="28"/>
          <w:lang w:val="en-US"/>
        </w:rPr>
        <w:t xml:space="preserve"> Java Code Coverage Library Documentation. URL: https://www.jacoco.org/jacoco/trunk/doc/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14. Apache Maven Documentation. URL: https://maven.apache.org/guides/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15. Kotlin Documentation. URL: https://kotlinlang.org/docs/home.html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>16.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Android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Developers: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ViewModel.</w:t>
      </w:r>
      <w:r w:rsidR="001B4DF6" w:rsidRPr="001B4DF6">
        <w:rPr>
          <w:szCs w:val="28"/>
          <w:lang w:val="en-US"/>
        </w:rPr>
        <w:t> </w:t>
      </w:r>
      <w:r w:rsidRPr="001B4DF6">
        <w:rPr>
          <w:szCs w:val="28"/>
          <w:lang w:val="en-US"/>
        </w:rPr>
        <w:t>URL:</w:t>
      </w:r>
      <w:r w:rsidR="001B4DF6" w:rsidRPr="001B4DF6">
        <w:rPr>
          <w:szCs w:val="28"/>
          <w:lang w:val="en-US"/>
        </w:rPr>
        <w:t xml:space="preserve"> </w:t>
      </w:r>
      <w:r w:rsidRPr="001B4DF6">
        <w:rPr>
          <w:szCs w:val="28"/>
          <w:lang w:val="en-US"/>
        </w:rPr>
        <w:t>https://developer.android.com/topic/libraries/architecture/viewmodel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17. Android Developers: Material Design 3 in Compose. URL: https://developer.android.com/develop/ui/compose/designsystems/material3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18. </w:t>
      </w:r>
      <w:proofErr w:type="spellStart"/>
      <w:r w:rsidRPr="001B4DF6">
        <w:rPr>
          <w:szCs w:val="28"/>
          <w:lang w:val="en-US"/>
        </w:rPr>
        <w:t>OpenAPI</w:t>
      </w:r>
      <w:proofErr w:type="spellEnd"/>
      <w:r w:rsidRPr="001B4DF6">
        <w:rPr>
          <w:szCs w:val="28"/>
          <w:lang w:val="en-US"/>
        </w:rPr>
        <w:t xml:space="preserve"> Specification. URL: https://spec.openapis.org/oas/latest.html</w:t>
      </w:r>
    </w:p>
    <w:p w:rsidR="000857C1" w:rsidRPr="001B4DF6" w:rsidRDefault="00000000" w:rsidP="001B4DF6">
      <w:pPr>
        <w:pStyle w:val="a4"/>
        <w:spacing w:after="120"/>
        <w:ind w:firstLine="708"/>
        <w:rPr>
          <w:szCs w:val="28"/>
          <w:lang w:val="en-US"/>
        </w:rPr>
      </w:pPr>
      <w:r w:rsidRPr="001B4DF6">
        <w:rPr>
          <w:szCs w:val="28"/>
          <w:lang w:val="en-US"/>
        </w:rPr>
        <w:t>19. RFC 7519: JSON Web Token (JWT). URL: https://www.rfc-editor.org/rfc/rfc7519</w:t>
      </w:r>
    </w:p>
    <w:p w:rsidR="00E75EB5" w:rsidRPr="001B4DF6" w:rsidRDefault="00000000" w:rsidP="001B4DF6">
      <w:pPr>
        <w:pStyle w:val="a4"/>
        <w:spacing w:after="120"/>
        <w:ind w:firstLine="708"/>
        <w:rPr>
          <w:szCs w:val="28"/>
        </w:rPr>
      </w:pPr>
      <w:r w:rsidRPr="001B4DF6">
        <w:rPr>
          <w:szCs w:val="28"/>
        </w:rPr>
        <w:t>20.</w:t>
      </w:r>
      <w:r w:rsidR="001B4DF6">
        <w:rPr>
          <w:szCs w:val="28"/>
        </w:rPr>
        <w:t> </w:t>
      </w:r>
      <w:proofErr w:type="spellStart"/>
      <w:r w:rsidR="00E75EB5" w:rsidRPr="001B4DF6">
        <w:rPr>
          <w:szCs w:val="28"/>
        </w:rPr>
        <w:t>GitHub</w:t>
      </w:r>
      <w:proofErr w:type="spellEnd"/>
      <w:r w:rsidR="00E75EB5" w:rsidRPr="001B4DF6">
        <w:rPr>
          <w:szCs w:val="28"/>
        </w:rPr>
        <w:t>-репозиторий</w:t>
      </w:r>
      <w:r w:rsidR="001B4DF6">
        <w:rPr>
          <w:szCs w:val="28"/>
        </w:rPr>
        <w:t> </w:t>
      </w:r>
      <w:r w:rsidR="00E75EB5" w:rsidRPr="001B4DF6">
        <w:rPr>
          <w:szCs w:val="28"/>
        </w:rPr>
        <w:t>проекта</w:t>
      </w:r>
      <w:r w:rsidR="001B4DF6">
        <w:rPr>
          <w:szCs w:val="28"/>
        </w:rPr>
        <w:t> </w:t>
      </w:r>
      <w:r w:rsidR="00E75EB5" w:rsidRPr="001B4DF6">
        <w:rPr>
          <w:szCs w:val="28"/>
        </w:rPr>
        <w:t>Movie</w:t>
      </w:r>
      <w:r w:rsidR="001B4DF6">
        <w:rPr>
          <w:szCs w:val="28"/>
        </w:rPr>
        <w:t> </w:t>
      </w:r>
      <w:r w:rsidR="00E75EB5" w:rsidRPr="001B4DF6">
        <w:rPr>
          <w:szCs w:val="28"/>
        </w:rPr>
        <w:t xml:space="preserve">Collection: </w:t>
      </w:r>
      <w:hyperlink r:id="rId17" w:history="1">
        <w:r w:rsidR="001B4DF6" w:rsidRPr="00FC3146">
          <w:rPr>
            <w:rStyle w:val="af5"/>
            <w:szCs w:val="28"/>
          </w:rPr>
          <w:t>https://github.com/q1wf3/course_project</w:t>
        </w:r>
      </w:hyperlink>
      <w:r w:rsidR="001B4DF6">
        <w:rPr>
          <w:szCs w:val="28"/>
        </w:rPr>
        <w:t> </w:t>
      </w:r>
      <w:r w:rsidR="00E75EB5" w:rsidRPr="001B4DF6">
        <w:rPr>
          <w:szCs w:val="28"/>
        </w:rPr>
        <w:t>[Электронный</w:t>
      </w:r>
      <w:r w:rsidR="001B4DF6">
        <w:rPr>
          <w:szCs w:val="28"/>
        </w:rPr>
        <w:t> </w:t>
      </w:r>
      <w:r w:rsidR="00E75EB5" w:rsidRPr="001B4DF6">
        <w:rPr>
          <w:szCs w:val="28"/>
        </w:rPr>
        <w:t>ресурс]</w:t>
      </w:r>
      <w:r w:rsidR="001B4DF6">
        <w:rPr>
          <w:szCs w:val="28"/>
        </w:rPr>
        <w:t> </w:t>
      </w:r>
      <w:r w:rsidR="00E75EB5" w:rsidRPr="001B4DF6">
        <w:rPr>
          <w:szCs w:val="28"/>
        </w:rPr>
        <w:t xml:space="preserve">[Дата обращения: </w:t>
      </w:r>
      <w:r w:rsidR="001B4DF6">
        <w:rPr>
          <w:szCs w:val="28"/>
        </w:rPr>
        <w:t>22</w:t>
      </w:r>
      <w:r w:rsidR="00E75EB5" w:rsidRPr="001B4DF6">
        <w:rPr>
          <w:szCs w:val="28"/>
        </w:rPr>
        <w:t>.06.2026 г].</w:t>
      </w:r>
    </w:p>
    <w:p w:rsidR="000857C1" w:rsidRPr="001B4DF6" w:rsidRDefault="000857C1" w:rsidP="001B4DF6">
      <w:pPr>
        <w:pStyle w:val="a4"/>
        <w:spacing w:after="120"/>
        <w:ind w:firstLine="708"/>
        <w:rPr>
          <w:szCs w:val="28"/>
        </w:rPr>
      </w:pPr>
    </w:p>
    <w:p w:rsidR="00A25E76" w:rsidRPr="001B4DF6" w:rsidRDefault="00000000" w:rsidP="001B4DF6">
      <w:pPr>
        <w:pStyle w:val="a8"/>
      </w:pPr>
      <w:bookmarkStart w:id="33" w:name="_Toc233041852"/>
      <w:r w:rsidRPr="001B4DF6">
        <w:lastRenderedPageBreak/>
        <w:t>Приложения</w:t>
      </w:r>
      <w:bookmarkEnd w:id="33"/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34" w:name="_Toc233041853"/>
      <w:r w:rsidRPr="001B4DF6">
        <w:rPr>
          <w:rFonts w:cs="Times New Roman"/>
          <w:bCs/>
          <w:szCs w:val="28"/>
        </w:rPr>
        <w:t>Приложение А. Листинг схемы базы данных</w:t>
      </w:r>
      <w:bookmarkEnd w:id="34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CREATE TABLE IF NOT EXISTS users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email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 NOT NULL UNIQUE,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password_hash</w:t>
      </w:r>
      <w:proofErr w:type="spellEnd"/>
      <w:r w:rsidRPr="001B4DF6">
        <w:rPr>
          <w:szCs w:val="28"/>
          <w:lang w:val="en-US"/>
        </w:rPr>
        <w:t xml:space="preserve">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role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20) NOT NULL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CREATE TABLE IF NOT EXISTS movies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title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release_year</w:t>
      </w:r>
      <w:proofErr w:type="spellEnd"/>
      <w:r w:rsidRPr="001B4DF6">
        <w:rPr>
          <w:szCs w:val="28"/>
          <w:lang w:val="en-US"/>
        </w:rPr>
        <w:t xml:space="preserve"> INT,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director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duration_minutes</w:t>
      </w:r>
      <w:proofErr w:type="spellEnd"/>
      <w:r w:rsidRPr="001B4DF6">
        <w:rPr>
          <w:szCs w:val="28"/>
          <w:lang w:val="en-US"/>
        </w:rPr>
        <w:t xml:space="preserve"> INT,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description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cover_url</w:t>
      </w:r>
      <w:proofErr w:type="spellEnd"/>
      <w:r w:rsidRPr="001B4DF6">
        <w:rPr>
          <w:szCs w:val="28"/>
          <w:lang w:val="en-US"/>
        </w:rPr>
        <w:t xml:space="preserve">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1000),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category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CREATE TABLE IF NOT EXISTS genres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name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100) NOT NULL UNIQUE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CREATE TABLE IF NOT EXISTS </w:t>
      </w:r>
      <w:proofErr w:type="spellStart"/>
      <w:r w:rsidRPr="001B4DF6">
        <w:rPr>
          <w:szCs w:val="28"/>
          <w:lang w:val="en-US"/>
        </w:rPr>
        <w:t>movie_genres</w:t>
      </w:r>
      <w:proofErr w:type="spellEnd"/>
      <w:r w:rsidRPr="001B4DF6">
        <w:rPr>
          <w:szCs w:val="28"/>
          <w:lang w:val="en-US"/>
        </w:rPr>
        <w:t xml:space="preserve">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 xml:space="preserve"> UUID NOT NULL REFERENCES movies(id) ON DELETE CASCADE,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    </w:t>
      </w:r>
      <w:proofErr w:type="spellStart"/>
      <w:r w:rsidRPr="001B4DF6">
        <w:rPr>
          <w:szCs w:val="28"/>
          <w:lang w:val="en-US"/>
        </w:rPr>
        <w:t>genre_id</w:t>
      </w:r>
      <w:proofErr w:type="spellEnd"/>
      <w:r w:rsidRPr="001B4DF6">
        <w:rPr>
          <w:szCs w:val="28"/>
          <w:lang w:val="en-US"/>
        </w:rPr>
        <w:t xml:space="preserve"> UUID NOT NULL REFERENCES genres(id) ON DELETE RESTRICT,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PRIMARY KEY (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genre_id</w:t>
      </w:r>
      <w:proofErr w:type="spellEnd"/>
      <w:r w:rsidRPr="001B4DF6">
        <w:rPr>
          <w:szCs w:val="28"/>
          <w:lang w:val="en-US"/>
        </w:rPr>
        <w:t>)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CREATE TABLE IF NOT EXISTS </w:t>
      </w:r>
      <w:proofErr w:type="spellStart"/>
      <w:r w:rsidRPr="001B4DF6">
        <w:rPr>
          <w:szCs w:val="28"/>
          <w:lang w:val="en-US"/>
        </w:rPr>
        <w:t>collection_items</w:t>
      </w:r>
      <w:proofErr w:type="spellEnd"/>
      <w:r w:rsidRPr="001B4DF6">
        <w:rPr>
          <w:szCs w:val="28"/>
          <w:lang w:val="en-US"/>
        </w:rPr>
        <w:t xml:space="preserve"> (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id UUID PRIMARY KEY,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user_id</w:t>
      </w:r>
      <w:proofErr w:type="spellEnd"/>
      <w:r w:rsidRPr="001B4DF6">
        <w:rPr>
          <w:szCs w:val="28"/>
          <w:lang w:val="en-US"/>
        </w:rPr>
        <w:t xml:space="preserve"> UUID NOT NULL REFERENCES users(id) ON DELETE CASCADE,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 xml:space="preserve"> UUID NOT NULL REFERENCES movies(id) ON DELETE CASCADE,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status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30)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rating INT,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note </w:t>
      </w:r>
      <w:proofErr w:type="gramStart"/>
      <w:r w:rsidRPr="001B4DF6">
        <w:rPr>
          <w:szCs w:val="28"/>
          <w:lang w:val="en-US"/>
        </w:rPr>
        <w:t>VARCHAR(</w:t>
      </w:r>
      <w:proofErr w:type="gramEnd"/>
      <w:r w:rsidRPr="001B4DF6">
        <w:rPr>
          <w:szCs w:val="28"/>
          <w:lang w:val="en-US"/>
        </w:rPr>
        <w:t>255),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favorite BOOLEAN NOT NULL DEFAULT FALSE,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updated_at</w:t>
      </w:r>
      <w:proofErr w:type="spellEnd"/>
      <w:r w:rsidRPr="001B4DF6">
        <w:rPr>
          <w:szCs w:val="28"/>
          <w:lang w:val="en-US"/>
        </w:rPr>
        <w:t xml:space="preserve"> TIMESTAMP NOT NULL,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UNIQUE (</w:t>
      </w:r>
      <w:proofErr w:type="spellStart"/>
      <w:r w:rsidRPr="001B4DF6">
        <w:rPr>
          <w:szCs w:val="28"/>
          <w:lang w:val="en-US"/>
        </w:rPr>
        <w:t>user_id</w:t>
      </w:r>
      <w:proofErr w:type="spellEnd"/>
      <w:r w:rsidRPr="001B4DF6">
        <w:rPr>
          <w:szCs w:val="28"/>
          <w:lang w:val="en-US"/>
        </w:rPr>
        <w:t xml:space="preserve">, </w:t>
      </w:r>
      <w:proofErr w:type="spellStart"/>
      <w:r w:rsidRPr="001B4DF6">
        <w:rPr>
          <w:szCs w:val="28"/>
          <w:lang w:val="en-US"/>
        </w:rPr>
        <w:t>movie_id</w:t>
      </w:r>
      <w:proofErr w:type="spellEnd"/>
      <w:r w:rsidRPr="001B4DF6">
        <w:rPr>
          <w:szCs w:val="28"/>
          <w:lang w:val="en-US"/>
        </w:rPr>
        <w:t>)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);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  <w:lang w:val="en-US"/>
        </w:rPr>
      </w:pPr>
      <w:bookmarkStart w:id="35" w:name="_Toc233041854"/>
      <w:r w:rsidRPr="001B4DF6">
        <w:rPr>
          <w:rFonts w:cs="Times New Roman"/>
          <w:bCs/>
          <w:szCs w:val="28"/>
        </w:rPr>
        <w:t>Приложение</w:t>
      </w:r>
      <w:r w:rsidRPr="001B4DF6">
        <w:rPr>
          <w:rFonts w:cs="Times New Roman"/>
          <w:bCs/>
          <w:szCs w:val="28"/>
          <w:lang w:val="en-US"/>
        </w:rPr>
        <w:t xml:space="preserve"> </w:t>
      </w:r>
      <w:r w:rsidRPr="001B4DF6">
        <w:rPr>
          <w:rFonts w:cs="Times New Roman"/>
          <w:bCs/>
          <w:szCs w:val="28"/>
        </w:rPr>
        <w:t>Б</w:t>
      </w:r>
      <w:r w:rsidRPr="001B4DF6">
        <w:rPr>
          <w:rFonts w:cs="Times New Roman"/>
          <w:bCs/>
          <w:szCs w:val="28"/>
          <w:lang w:val="en-US"/>
        </w:rPr>
        <w:t xml:space="preserve">. </w:t>
      </w:r>
      <w:r w:rsidRPr="001B4DF6">
        <w:rPr>
          <w:rFonts w:cs="Times New Roman"/>
          <w:bCs/>
          <w:szCs w:val="28"/>
        </w:rPr>
        <w:t>Листинг</w:t>
      </w:r>
      <w:r w:rsidRPr="001B4DF6">
        <w:rPr>
          <w:rFonts w:cs="Times New Roman"/>
          <w:bCs/>
          <w:szCs w:val="28"/>
          <w:lang w:val="en-US"/>
        </w:rPr>
        <w:t xml:space="preserve"> Docker Compose</w:t>
      </w:r>
      <w:bookmarkEnd w:id="35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>services: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backend: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build: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context</w:t>
      </w:r>
      <w:proofErr w:type="gramStart"/>
      <w:r w:rsidRPr="001B4DF6">
        <w:rPr>
          <w:szCs w:val="28"/>
          <w:lang w:val="en-US"/>
        </w:rPr>
        <w:t>: .</w:t>
      </w:r>
      <w:proofErr w:type="gramEnd"/>
      <w:r w:rsidRPr="001B4DF6">
        <w:rPr>
          <w:szCs w:val="28"/>
          <w:lang w:val="en-US"/>
        </w:rPr>
        <w:t>/backend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container_name</w:t>
      </w:r>
      <w:proofErr w:type="spellEnd"/>
      <w:r w:rsidRPr="001B4DF6">
        <w:rPr>
          <w:szCs w:val="28"/>
          <w:lang w:val="en-US"/>
        </w:rPr>
        <w:t xml:space="preserve">: </w:t>
      </w:r>
      <w:proofErr w:type="spellStart"/>
      <w:r w:rsidRPr="001B4DF6">
        <w:rPr>
          <w:szCs w:val="28"/>
          <w:lang w:val="en-US"/>
        </w:rPr>
        <w:t>movie_collection_backend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restart: unless-stopped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environment: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SPRING_DATASOURCE_URL: </w:t>
      </w:r>
      <w:proofErr w:type="spellStart"/>
      <w:proofErr w:type="gramStart"/>
      <w:r w:rsidRPr="001B4DF6">
        <w:rPr>
          <w:szCs w:val="28"/>
          <w:lang w:val="en-US"/>
        </w:rPr>
        <w:t>jdbc:postgresql</w:t>
      </w:r>
      <w:proofErr w:type="spellEnd"/>
      <w:r w:rsidRPr="001B4DF6">
        <w:rPr>
          <w:szCs w:val="28"/>
          <w:lang w:val="en-US"/>
        </w:rPr>
        <w:t>://postgres:5432/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  <w:proofErr w:type="gram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SPRING_DATASOURCE_USERNAME: </w:t>
      </w:r>
      <w:proofErr w:type="spellStart"/>
      <w:r w:rsidRPr="001B4DF6">
        <w:rPr>
          <w:szCs w:val="28"/>
          <w:lang w:val="en-US"/>
        </w:rPr>
        <w:t>movie_user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      SPRING_DATASOURCE_PASSWORD: </w:t>
      </w:r>
      <w:proofErr w:type="spellStart"/>
      <w:r w:rsidRPr="001B4DF6">
        <w:rPr>
          <w:szCs w:val="28"/>
          <w:lang w:val="en-US"/>
        </w:rPr>
        <w:t>movie_password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APP_JWT_SECRET: movie-collection-compose-secret-change-me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APP_ADMIN_EMAIL: </w:t>
      </w:r>
      <w:proofErr w:type="spellStart"/>
      <w:r w:rsidRPr="001B4DF6">
        <w:rPr>
          <w:szCs w:val="28"/>
          <w:lang w:val="en-US"/>
        </w:rPr>
        <w:t>admin@movie.local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APP_ADMIN_PASSWORD: admin123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ports: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"8080:8080"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depends_on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</w:t>
      </w:r>
      <w:proofErr w:type="spellStart"/>
      <w:r w:rsidRPr="001B4DF6">
        <w:rPr>
          <w:szCs w:val="28"/>
          <w:lang w:val="en-US"/>
        </w:rPr>
        <w:t>postgres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condition: </w:t>
      </w:r>
      <w:proofErr w:type="spellStart"/>
      <w:r w:rsidRPr="001B4DF6">
        <w:rPr>
          <w:szCs w:val="28"/>
          <w:lang w:val="en-US"/>
        </w:rPr>
        <w:t>service_healthy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</w:t>
      </w:r>
      <w:proofErr w:type="spellStart"/>
      <w:r w:rsidRPr="001B4DF6">
        <w:rPr>
          <w:szCs w:val="28"/>
          <w:lang w:val="en-US"/>
        </w:rPr>
        <w:t>postgres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image: postgres:16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container_name</w:t>
      </w:r>
      <w:proofErr w:type="spellEnd"/>
      <w:r w:rsidRPr="001B4DF6">
        <w:rPr>
          <w:szCs w:val="28"/>
          <w:lang w:val="en-US"/>
        </w:rPr>
        <w:t xml:space="preserve">: </w:t>
      </w:r>
      <w:proofErr w:type="spellStart"/>
      <w:r w:rsidRPr="001B4DF6">
        <w:rPr>
          <w:szCs w:val="28"/>
          <w:lang w:val="en-US"/>
        </w:rPr>
        <w:t>movie_collection_postgres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restart: unless-stopped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environment: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POSTGRES_DB: 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POSTGRES_USER: </w:t>
      </w:r>
      <w:proofErr w:type="spellStart"/>
      <w:r w:rsidRPr="001B4DF6">
        <w:rPr>
          <w:szCs w:val="28"/>
          <w:lang w:val="en-US"/>
        </w:rPr>
        <w:t>movie_user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POSTGRES_PASSWORD: </w:t>
      </w:r>
      <w:proofErr w:type="spellStart"/>
      <w:r w:rsidRPr="001B4DF6">
        <w:rPr>
          <w:szCs w:val="28"/>
          <w:lang w:val="en-US"/>
        </w:rPr>
        <w:t>movie_password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ports: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"5432:5432"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volumes: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</w:t>
      </w:r>
      <w:proofErr w:type="spellStart"/>
      <w:r w:rsidRPr="001B4DF6">
        <w:rPr>
          <w:szCs w:val="28"/>
          <w:lang w:val="en-US"/>
        </w:rPr>
        <w:t>postgres_data</w:t>
      </w:r>
      <w:proofErr w:type="spellEnd"/>
      <w:r w:rsidRPr="001B4DF6">
        <w:rPr>
          <w:szCs w:val="28"/>
          <w:lang w:val="en-US"/>
        </w:rPr>
        <w:t>:/var/lib/</w:t>
      </w:r>
      <w:proofErr w:type="spellStart"/>
      <w:r w:rsidRPr="001B4DF6">
        <w:rPr>
          <w:szCs w:val="28"/>
          <w:lang w:val="en-US"/>
        </w:rPr>
        <w:t>postgresql</w:t>
      </w:r>
      <w:proofErr w:type="spellEnd"/>
      <w:r w:rsidRPr="001B4DF6">
        <w:rPr>
          <w:szCs w:val="28"/>
          <w:lang w:val="en-US"/>
        </w:rPr>
        <w:t>/data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healthcheck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test: ["CMD-SHELL", "</w:t>
      </w:r>
      <w:proofErr w:type="spellStart"/>
      <w:r w:rsidRPr="001B4DF6">
        <w:rPr>
          <w:szCs w:val="28"/>
          <w:lang w:val="en-US"/>
        </w:rPr>
        <w:t>pg_isready</w:t>
      </w:r>
      <w:proofErr w:type="spellEnd"/>
      <w:r w:rsidRPr="001B4DF6">
        <w:rPr>
          <w:szCs w:val="28"/>
          <w:lang w:val="en-US"/>
        </w:rPr>
        <w:t xml:space="preserve"> -U </w:t>
      </w:r>
      <w:proofErr w:type="spellStart"/>
      <w:r w:rsidRPr="001B4DF6">
        <w:rPr>
          <w:szCs w:val="28"/>
          <w:lang w:val="en-US"/>
        </w:rPr>
        <w:t>movie_user</w:t>
      </w:r>
      <w:proofErr w:type="spellEnd"/>
      <w:r w:rsidRPr="001B4DF6">
        <w:rPr>
          <w:szCs w:val="28"/>
          <w:lang w:val="en-US"/>
        </w:rPr>
        <w:t xml:space="preserve"> -d </w:t>
      </w:r>
      <w:proofErr w:type="spellStart"/>
      <w:r w:rsidRPr="001B4DF6">
        <w:rPr>
          <w:szCs w:val="28"/>
          <w:lang w:val="en-US"/>
        </w:rPr>
        <w:t>movie_collection</w:t>
      </w:r>
      <w:proofErr w:type="spellEnd"/>
      <w:r w:rsidRPr="001B4DF6">
        <w:rPr>
          <w:szCs w:val="28"/>
          <w:lang w:val="en-US"/>
        </w:rPr>
        <w:t>"]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interval: 5s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timeout: 5s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retries: 10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</w:t>
      </w:r>
      <w:proofErr w:type="spellStart"/>
      <w:r w:rsidRPr="001B4DF6">
        <w:rPr>
          <w:szCs w:val="28"/>
          <w:lang w:val="en-US"/>
        </w:rPr>
        <w:t>pgadmin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image: </w:t>
      </w:r>
      <w:proofErr w:type="spellStart"/>
      <w:r w:rsidRPr="001B4DF6">
        <w:rPr>
          <w:szCs w:val="28"/>
          <w:lang w:val="en-US"/>
        </w:rPr>
        <w:t>dpage</w:t>
      </w:r>
      <w:proofErr w:type="spellEnd"/>
      <w:r w:rsidRPr="001B4DF6">
        <w:rPr>
          <w:szCs w:val="28"/>
          <w:lang w:val="en-US"/>
        </w:rPr>
        <w:t>/pgadmin4:8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    </w:t>
      </w:r>
      <w:proofErr w:type="spellStart"/>
      <w:r w:rsidRPr="001B4DF6">
        <w:rPr>
          <w:szCs w:val="28"/>
          <w:lang w:val="en-US"/>
        </w:rPr>
        <w:t>container_name</w:t>
      </w:r>
      <w:proofErr w:type="spellEnd"/>
      <w:r w:rsidRPr="001B4DF6">
        <w:rPr>
          <w:szCs w:val="28"/>
          <w:lang w:val="en-US"/>
        </w:rPr>
        <w:t xml:space="preserve">: </w:t>
      </w:r>
      <w:proofErr w:type="spellStart"/>
      <w:r w:rsidRPr="001B4DF6">
        <w:rPr>
          <w:szCs w:val="28"/>
          <w:lang w:val="en-US"/>
        </w:rPr>
        <w:t>movie_collection_pgadmin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restart: unless-stopped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environment: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PGADMIN_DEFAULT_EMAIL: admin@admin.ru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PGADMIN_DEFAULT_PASSWORD: admin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ports: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"5050:80"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</w:t>
      </w:r>
      <w:proofErr w:type="spellStart"/>
      <w:r w:rsidRPr="001B4DF6">
        <w:rPr>
          <w:szCs w:val="28"/>
          <w:lang w:val="en-US"/>
        </w:rPr>
        <w:t>depends_on</w:t>
      </w:r>
      <w:proofErr w:type="spellEnd"/>
      <w:r w:rsidRPr="001B4DF6">
        <w:rPr>
          <w:szCs w:val="28"/>
          <w:lang w:val="en-US"/>
        </w:rPr>
        <w:t>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</w:t>
      </w:r>
      <w:proofErr w:type="spellStart"/>
      <w:r w:rsidRPr="001B4DF6">
        <w:rPr>
          <w:szCs w:val="28"/>
          <w:lang w:val="en-US"/>
        </w:rPr>
        <w:t>postgres</w:t>
      </w:r>
      <w:proofErr w:type="spellEnd"/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profiles: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- tools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>volumes:</w:t>
      </w:r>
    </w:p>
    <w:p w:rsidR="00974963" w:rsidRPr="001B4DF6" w:rsidRDefault="00974963" w:rsidP="001B4DF6">
      <w:pPr>
        <w:pStyle w:val="a4"/>
        <w:ind w:left="709" w:firstLine="0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</w:t>
      </w:r>
      <w:proofErr w:type="spellStart"/>
      <w:r w:rsidRPr="001B4DF6">
        <w:rPr>
          <w:szCs w:val="28"/>
          <w:lang w:val="en-US"/>
        </w:rPr>
        <w:t>postgres_data</w:t>
      </w:r>
      <w:proofErr w:type="spellEnd"/>
      <w:r w:rsidRPr="001B4DF6">
        <w:rPr>
          <w:szCs w:val="28"/>
          <w:lang w:val="en-US"/>
        </w:rPr>
        <w:t>: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  <w:lang w:val="en-US"/>
        </w:rPr>
      </w:pPr>
      <w:bookmarkStart w:id="36" w:name="_Toc233041855"/>
      <w:r w:rsidRPr="001B4DF6">
        <w:rPr>
          <w:rFonts w:cs="Times New Roman"/>
          <w:bCs/>
          <w:szCs w:val="28"/>
        </w:rPr>
        <w:t>Приложение</w:t>
      </w:r>
      <w:r w:rsidRPr="001B4DF6">
        <w:rPr>
          <w:rFonts w:cs="Times New Roman"/>
          <w:bCs/>
          <w:szCs w:val="28"/>
          <w:lang w:val="en-US"/>
        </w:rPr>
        <w:t xml:space="preserve"> </w:t>
      </w:r>
      <w:r w:rsidRPr="001B4DF6">
        <w:rPr>
          <w:rFonts w:cs="Times New Roman"/>
          <w:bCs/>
          <w:szCs w:val="28"/>
        </w:rPr>
        <w:t>В</w:t>
      </w:r>
      <w:r w:rsidRPr="001B4DF6">
        <w:rPr>
          <w:rFonts w:cs="Times New Roman"/>
          <w:bCs/>
          <w:szCs w:val="28"/>
          <w:lang w:val="en-US"/>
        </w:rPr>
        <w:t xml:space="preserve">. </w:t>
      </w:r>
      <w:r w:rsidRPr="001B4DF6">
        <w:rPr>
          <w:rFonts w:cs="Times New Roman"/>
          <w:bCs/>
          <w:szCs w:val="28"/>
        </w:rPr>
        <w:t>Фрагменты</w:t>
      </w:r>
      <w:r w:rsidRPr="001B4DF6">
        <w:rPr>
          <w:rFonts w:cs="Times New Roman"/>
          <w:bCs/>
          <w:szCs w:val="28"/>
          <w:lang w:val="en-US"/>
        </w:rPr>
        <w:t xml:space="preserve"> backend-</w:t>
      </w:r>
      <w:r w:rsidRPr="001B4DF6">
        <w:rPr>
          <w:rFonts w:cs="Times New Roman"/>
          <w:bCs/>
          <w:szCs w:val="28"/>
        </w:rPr>
        <w:t>кода</w:t>
      </w:r>
      <w:bookmarkEnd w:id="36"/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 w:val="0"/>
          <w:szCs w:val="28"/>
          <w:lang w:val="en-US"/>
        </w:rPr>
      </w:pPr>
      <w:bookmarkStart w:id="37" w:name="_Toc233041856"/>
      <w:r w:rsidRPr="001B4DF6">
        <w:rPr>
          <w:rFonts w:cs="Times New Roman"/>
          <w:b w:val="0"/>
          <w:szCs w:val="28"/>
        </w:rPr>
        <w:t>Листинг</w:t>
      </w:r>
      <w:r w:rsidRPr="001B4DF6">
        <w:rPr>
          <w:rFonts w:cs="Times New Roman"/>
          <w:b w:val="0"/>
          <w:szCs w:val="28"/>
          <w:lang w:val="en-US"/>
        </w:rPr>
        <w:t xml:space="preserve"> </w:t>
      </w:r>
      <w:r w:rsidRPr="001B4DF6">
        <w:rPr>
          <w:rFonts w:cs="Times New Roman"/>
          <w:b w:val="0"/>
          <w:szCs w:val="28"/>
        </w:rPr>
        <w:t>В</w:t>
      </w:r>
      <w:r w:rsidRPr="001B4DF6">
        <w:rPr>
          <w:rFonts w:cs="Times New Roman"/>
          <w:b w:val="0"/>
          <w:szCs w:val="28"/>
          <w:lang w:val="en-US"/>
        </w:rPr>
        <w:t xml:space="preserve">.1 – </w:t>
      </w:r>
      <w:proofErr w:type="spellStart"/>
      <w:r w:rsidRPr="001B4DF6">
        <w:rPr>
          <w:rFonts w:cs="Times New Roman"/>
          <w:b w:val="0"/>
          <w:szCs w:val="28"/>
          <w:lang w:val="en-US"/>
        </w:rPr>
        <w:t>MovieController</w:t>
      </w:r>
      <w:bookmarkEnd w:id="37"/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.moviecollection.control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jakarta.validation</w:t>
      </w:r>
      <w:proofErr w:type="gramEnd"/>
      <w:r w:rsidRPr="001B4DF6">
        <w:rPr>
          <w:szCs w:val="28"/>
          <w:lang w:val="en-US"/>
        </w:rPr>
        <w:t>.Valid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.List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.UUID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</w:t>
      </w:r>
      <w:proofErr w:type="gramEnd"/>
      <w:r w:rsidRPr="001B4DF6">
        <w:rPr>
          <w:szCs w:val="28"/>
          <w:lang w:val="en-US"/>
        </w:rPr>
        <w:t>.http.HttpStatus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.annotation.DeleteMapping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.annotation.GetMapping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.annotation.PathVariable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.annotation.PostMapping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.annotation.PutMapping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.annotation.RequestBody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.annotation.RequestHeader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.annotation.RequestMapping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.annotation.RequestParam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.annotation.ResponseStatus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org.springframework.web.bind</w:t>
      </w:r>
      <w:proofErr w:type="gramEnd"/>
      <w:r w:rsidRPr="001B4DF6">
        <w:rPr>
          <w:szCs w:val="28"/>
          <w:lang w:val="en-US"/>
        </w:rPr>
        <w:t>.annotation.RestController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.moviecollection.config.JwtService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ru.skfu.moviecollection.control.dto.CreateMovieCommand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ru.skfu.moviecollection.control.dto.MovieDto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.moviecollection.entity.WatchStatus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.moviecollection.mediator.MovieService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</w:rPr>
      </w:pPr>
      <w:r w:rsidRPr="001B4DF6">
        <w:rPr>
          <w:szCs w:val="28"/>
        </w:rPr>
        <w:t>@</w:t>
      </w:r>
      <w:proofErr w:type="spellStart"/>
      <w:r w:rsidRPr="001B4DF6">
        <w:rPr>
          <w:szCs w:val="28"/>
          <w:lang w:val="en-US"/>
        </w:rPr>
        <w:t>RestController</w:t>
      </w:r>
      <w:proofErr w:type="spellEnd"/>
    </w:p>
    <w:p w:rsidR="00974963" w:rsidRPr="001B4DF6" w:rsidRDefault="00974963" w:rsidP="001B4DF6">
      <w:pPr>
        <w:pStyle w:val="a4"/>
        <w:rPr>
          <w:szCs w:val="28"/>
        </w:rPr>
      </w:pPr>
      <w:r w:rsidRPr="001B4DF6">
        <w:rPr>
          <w:szCs w:val="28"/>
        </w:rPr>
        <w:t>@</w:t>
      </w:r>
      <w:proofErr w:type="spellStart"/>
      <w:r w:rsidRPr="001B4DF6">
        <w:rPr>
          <w:szCs w:val="28"/>
          <w:lang w:val="en-US"/>
        </w:rPr>
        <w:t>RequestMapping</w:t>
      </w:r>
      <w:proofErr w:type="spellEnd"/>
      <w:r w:rsidRPr="001B4DF6">
        <w:rPr>
          <w:szCs w:val="28"/>
        </w:rPr>
        <w:t>("/</w:t>
      </w:r>
      <w:proofErr w:type="spellStart"/>
      <w:r w:rsidRPr="001B4DF6">
        <w:rPr>
          <w:szCs w:val="28"/>
          <w:lang w:val="en-US"/>
        </w:rPr>
        <w:t>api</w:t>
      </w:r>
      <w:proofErr w:type="spellEnd"/>
      <w:r w:rsidRPr="001B4DF6">
        <w:rPr>
          <w:szCs w:val="28"/>
        </w:rPr>
        <w:t>/</w:t>
      </w:r>
      <w:r w:rsidRPr="001B4DF6">
        <w:rPr>
          <w:szCs w:val="28"/>
          <w:lang w:val="en-US"/>
        </w:rPr>
        <w:t>movies</w:t>
      </w:r>
      <w:r w:rsidRPr="001B4DF6">
        <w:rPr>
          <w:szCs w:val="28"/>
        </w:rPr>
        <w:t>")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38" w:name="_Toc233041857"/>
      <w:r w:rsidRPr="001B4DF6">
        <w:rPr>
          <w:rFonts w:cs="Times New Roman"/>
          <w:bCs/>
          <w:szCs w:val="28"/>
        </w:rPr>
        <w:t xml:space="preserve">Приложение </w:t>
      </w:r>
      <w:r w:rsidR="00F14403" w:rsidRPr="001B4DF6">
        <w:rPr>
          <w:rFonts w:cs="Times New Roman"/>
          <w:bCs/>
          <w:szCs w:val="28"/>
        </w:rPr>
        <w:t>Г</w:t>
      </w:r>
      <w:r w:rsidRPr="001B4DF6">
        <w:rPr>
          <w:rFonts w:cs="Times New Roman"/>
          <w:bCs/>
          <w:szCs w:val="28"/>
        </w:rPr>
        <w:t xml:space="preserve">. Фрагменты </w:t>
      </w:r>
      <w:r w:rsidRPr="001B4DF6">
        <w:rPr>
          <w:rFonts w:cs="Times New Roman"/>
          <w:bCs/>
          <w:szCs w:val="28"/>
          <w:lang w:val="en-US"/>
        </w:rPr>
        <w:t>Android</w:t>
      </w:r>
      <w:r w:rsidRPr="001B4DF6">
        <w:rPr>
          <w:rFonts w:cs="Times New Roman"/>
          <w:bCs/>
          <w:szCs w:val="28"/>
        </w:rPr>
        <w:t>-кода</w:t>
      </w:r>
      <w:bookmarkEnd w:id="38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.moviecollection.mediator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.List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java.util</w:t>
      </w:r>
      <w:proofErr w:type="gramEnd"/>
      <w:r w:rsidRPr="001B4DF6">
        <w:rPr>
          <w:szCs w:val="28"/>
          <w:lang w:val="en-US"/>
        </w:rPr>
        <w:t>.UUID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</w:t>
      </w:r>
      <w:proofErr w:type="gramEnd"/>
      <w:r w:rsidRPr="001B4DF6">
        <w:rPr>
          <w:szCs w:val="28"/>
          <w:lang w:val="en-US"/>
        </w:rPr>
        <w:t>.stereotype.Service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org.springframework</w:t>
      </w:r>
      <w:proofErr w:type="gramEnd"/>
      <w:r w:rsidRPr="001B4DF6">
        <w:rPr>
          <w:szCs w:val="28"/>
          <w:lang w:val="en-US"/>
        </w:rPr>
        <w:t>.transaction.annotation.Transactional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ru.skfu.moviecollection.control.dto.CreateMovieCommand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ru.skfu.moviecollection.control.dto.MovieDto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.moviecollection.entity.CollectionItem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.moviecollection.entity.Movie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.moviecollection.entity.WatchStatus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.moviecollection.foundation.CollectionItemRepository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.moviecollection.foundation.MovieMapper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.moviecollection.foundation.MovieRepository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.moviecollection.foundation.UserRepository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lastRenderedPageBreak/>
        <w:t>@Service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>@Transactional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public class </w:t>
      </w:r>
      <w:proofErr w:type="spellStart"/>
      <w:r w:rsidRPr="001B4DF6">
        <w:rPr>
          <w:szCs w:val="28"/>
          <w:lang w:val="en-US"/>
        </w:rPr>
        <w:t>MovieServiceImpl</w:t>
      </w:r>
      <w:proofErr w:type="spellEnd"/>
      <w:r w:rsidRPr="001B4DF6">
        <w:rPr>
          <w:szCs w:val="28"/>
          <w:lang w:val="en-US"/>
        </w:rPr>
        <w:t xml:space="preserve"> implements </w:t>
      </w:r>
      <w:proofErr w:type="spellStart"/>
      <w:r w:rsidRPr="001B4DF6">
        <w:rPr>
          <w:szCs w:val="28"/>
          <w:lang w:val="en-US"/>
        </w:rPr>
        <w:t>MovieService</w:t>
      </w:r>
      <w:proofErr w:type="spellEnd"/>
      <w:r w:rsidRPr="001B4DF6">
        <w:rPr>
          <w:szCs w:val="28"/>
          <w:lang w:val="en-US"/>
        </w:rPr>
        <w:t xml:space="preserve">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private final </w:t>
      </w:r>
      <w:proofErr w:type="spellStart"/>
      <w:r w:rsidRPr="001B4DF6">
        <w:rPr>
          <w:szCs w:val="28"/>
          <w:lang w:val="en-US"/>
        </w:rPr>
        <w:t>MovieMapper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public </w:t>
      </w:r>
      <w:proofErr w:type="spellStart"/>
      <w:proofErr w:type="gramStart"/>
      <w:r w:rsidRPr="001B4DF6">
        <w:rPr>
          <w:szCs w:val="28"/>
          <w:lang w:val="en-US"/>
        </w:rPr>
        <w:t>MovieServiceImpl</w:t>
      </w:r>
      <w:proofErr w:type="spellEnd"/>
      <w:r w:rsidRPr="001B4DF6">
        <w:rPr>
          <w:szCs w:val="28"/>
          <w:lang w:val="en-US"/>
        </w:rPr>
        <w:t>(</w:t>
      </w:r>
      <w:proofErr w:type="gram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userRepository</w:t>
      </w:r>
      <w:proofErr w:type="spellEnd"/>
      <w:r w:rsidRPr="001B4DF6">
        <w:rPr>
          <w:szCs w:val="28"/>
          <w:lang w:val="en-US"/>
        </w:rPr>
        <w:t>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movieRepository</w:t>
      </w:r>
      <w:proofErr w:type="spellEnd"/>
      <w:r w:rsidRPr="001B4DF6">
        <w:rPr>
          <w:szCs w:val="28"/>
          <w:lang w:val="en-US"/>
        </w:rPr>
        <w:t>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collectionItemRepository</w:t>
      </w:r>
      <w:proofErr w:type="spellEnd"/>
      <w:r w:rsidRPr="001B4DF6">
        <w:rPr>
          <w:szCs w:val="28"/>
          <w:lang w:val="en-US"/>
        </w:rPr>
        <w:t>,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    </w:t>
      </w:r>
      <w:proofErr w:type="spellStart"/>
      <w:r w:rsidRPr="001B4DF6">
        <w:rPr>
          <w:szCs w:val="28"/>
          <w:lang w:val="en-US"/>
        </w:rPr>
        <w:t>MovieMapper</w:t>
      </w:r>
      <w:proofErr w:type="spellEnd"/>
      <w:r w:rsidRPr="001B4DF6">
        <w:rPr>
          <w:szCs w:val="28"/>
          <w:lang w:val="en-US"/>
        </w:rPr>
        <w:t xml:space="preserve"> </w:t>
      </w:r>
      <w:proofErr w:type="spellStart"/>
      <w:r w:rsidRPr="001B4DF6">
        <w:rPr>
          <w:szCs w:val="28"/>
          <w:lang w:val="en-US"/>
        </w:rPr>
        <w:t>movieMapper</w:t>
      </w:r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) {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  <w:lang w:val="en-US"/>
        </w:rPr>
      </w:pPr>
      <w:bookmarkStart w:id="39" w:name="_Toc233041858"/>
      <w:r w:rsidRPr="001B4DF6">
        <w:rPr>
          <w:rFonts w:cs="Times New Roman"/>
          <w:bCs/>
          <w:szCs w:val="28"/>
        </w:rPr>
        <w:t>Листинг</w:t>
      </w:r>
      <w:r w:rsidRPr="001B4DF6">
        <w:rPr>
          <w:rFonts w:cs="Times New Roman"/>
          <w:bCs/>
          <w:szCs w:val="28"/>
          <w:lang w:val="en-US"/>
        </w:rPr>
        <w:t xml:space="preserve"> </w:t>
      </w:r>
      <w:r w:rsidRPr="001B4DF6">
        <w:rPr>
          <w:rFonts w:cs="Times New Roman"/>
          <w:bCs/>
          <w:szCs w:val="28"/>
        </w:rPr>
        <w:t>Г</w:t>
      </w:r>
      <w:r w:rsidRPr="001B4DF6">
        <w:rPr>
          <w:rFonts w:cs="Times New Roman"/>
          <w:bCs/>
          <w:szCs w:val="28"/>
          <w:lang w:val="en-US"/>
        </w:rPr>
        <w:t xml:space="preserve"> – </w:t>
      </w:r>
      <w:proofErr w:type="spellStart"/>
      <w:r w:rsidRPr="001B4DF6">
        <w:rPr>
          <w:rFonts w:cs="Times New Roman"/>
          <w:bCs/>
          <w:szCs w:val="28"/>
          <w:lang w:val="en-US"/>
        </w:rPr>
        <w:t>MovieViewModel</w:t>
      </w:r>
      <w:bookmarkEnd w:id="39"/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.moviecollection.config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org.junit.jupiter.api.Assertions.assertEquals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org.junit.jupiter.api.Assertions.assertThrows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com.fasterxml</w:t>
      </w:r>
      <w:proofErr w:type="gramEnd"/>
      <w:r w:rsidRPr="001B4DF6">
        <w:rPr>
          <w:szCs w:val="28"/>
          <w:lang w:val="en-US"/>
        </w:rPr>
        <w:t>.jackson.databind.ObjectMapper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org.junit.jupiter.api.Test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.moviecollection.entity.User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class </w:t>
      </w:r>
      <w:proofErr w:type="spellStart"/>
      <w:r w:rsidRPr="001B4DF6">
        <w:rPr>
          <w:szCs w:val="28"/>
          <w:lang w:val="en-US"/>
        </w:rPr>
        <w:t>JwtServiceTest</w:t>
      </w:r>
      <w:proofErr w:type="spellEnd"/>
      <w:r w:rsidRPr="001B4DF6">
        <w:rPr>
          <w:szCs w:val="28"/>
          <w:lang w:val="en-US"/>
        </w:rPr>
        <w:t xml:space="preserve">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@Test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void </w:t>
      </w:r>
      <w:proofErr w:type="spellStart"/>
      <w:proofErr w:type="gramStart"/>
      <w:r w:rsidRPr="001B4DF6">
        <w:rPr>
          <w:szCs w:val="28"/>
          <w:lang w:val="en-US"/>
        </w:rPr>
        <w:t>generateTokenReturnsReadableSignedJwt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>)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</w:t>
      </w:r>
      <w:proofErr w:type="spell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 xml:space="preserve"> = new </w:t>
      </w:r>
      <w:proofErr w:type="spellStart"/>
      <w:proofErr w:type="gram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 xml:space="preserve">new </w:t>
      </w:r>
      <w:proofErr w:type="spellStart"/>
      <w:r w:rsidRPr="001B4DF6">
        <w:rPr>
          <w:szCs w:val="28"/>
          <w:lang w:val="en-US"/>
        </w:rPr>
        <w:t>ObjectMapper</w:t>
      </w:r>
      <w:proofErr w:type="spellEnd"/>
      <w:r w:rsidRPr="001B4DF6">
        <w:rPr>
          <w:szCs w:val="28"/>
          <w:lang w:val="en-US"/>
        </w:rPr>
        <w:t>(), "test-secret");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user = new </w:t>
      </w:r>
      <w:proofErr w:type="gramStart"/>
      <w:r w:rsidRPr="001B4DF6">
        <w:rPr>
          <w:szCs w:val="28"/>
          <w:lang w:val="en-US"/>
        </w:rPr>
        <w:t>User(</w:t>
      </w:r>
      <w:proofErr w:type="gramEnd"/>
      <w:r w:rsidRPr="001B4DF6">
        <w:rPr>
          <w:szCs w:val="28"/>
          <w:lang w:val="en-US"/>
        </w:rPr>
        <w:t>"user@example.com", "hash");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40" w:name="_Toc233041859"/>
      <w:r w:rsidRPr="001B4DF6">
        <w:rPr>
          <w:rFonts w:cs="Times New Roman"/>
          <w:bCs/>
          <w:szCs w:val="28"/>
        </w:rPr>
        <w:lastRenderedPageBreak/>
        <w:t>Приложение Д. Фрагменты тестов</w:t>
      </w:r>
      <w:bookmarkEnd w:id="40"/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41" w:name="_Toc233041860"/>
      <w:r w:rsidRPr="001B4DF6">
        <w:rPr>
          <w:rFonts w:cs="Times New Roman"/>
          <w:bCs/>
          <w:szCs w:val="28"/>
        </w:rPr>
        <w:t xml:space="preserve">Листинг Д – </w:t>
      </w:r>
      <w:proofErr w:type="spellStart"/>
      <w:r w:rsidRPr="001B4DF6">
        <w:rPr>
          <w:rFonts w:cs="Times New Roman"/>
          <w:bCs/>
          <w:szCs w:val="28"/>
        </w:rPr>
        <w:t>JwtServiceTest</w:t>
      </w:r>
      <w:bookmarkEnd w:id="41"/>
      <w:proofErr w:type="spellEnd"/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package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.moviecollection.config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org.junit.jupiter.api.Assertions.assertEquals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static </w:t>
      </w:r>
      <w:proofErr w:type="spellStart"/>
      <w:proofErr w:type="gramStart"/>
      <w:r w:rsidRPr="001B4DF6">
        <w:rPr>
          <w:szCs w:val="28"/>
          <w:lang w:val="en-US"/>
        </w:rPr>
        <w:t>org.junit.jupiter.api.Assertions.assertThrows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com.fasterxml</w:t>
      </w:r>
      <w:proofErr w:type="gramEnd"/>
      <w:r w:rsidRPr="001B4DF6">
        <w:rPr>
          <w:szCs w:val="28"/>
          <w:lang w:val="en-US"/>
        </w:rPr>
        <w:t>.jackson.databind.ObjectMapper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org.junit.jupiter.api.Test</w:t>
      </w:r>
      <w:proofErr w:type="spellEnd"/>
      <w:proofErr w:type="gram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import </w:t>
      </w:r>
      <w:proofErr w:type="spellStart"/>
      <w:proofErr w:type="gramStart"/>
      <w:r w:rsidRPr="001B4DF6">
        <w:rPr>
          <w:szCs w:val="28"/>
          <w:lang w:val="en-US"/>
        </w:rPr>
        <w:t>ru.skfu</w:t>
      </w:r>
      <w:proofErr w:type="gramEnd"/>
      <w:r w:rsidRPr="001B4DF6">
        <w:rPr>
          <w:szCs w:val="28"/>
          <w:lang w:val="en-US"/>
        </w:rPr>
        <w:t>.moviecollection.entity.User</w:t>
      </w:r>
      <w:proofErr w:type="spellEnd"/>
      <w:r w:rsidRPr="001B4DF6">
        <w:rPr>
          <w:szCs w:val="28"/>
          <w:lang w:val="en-US"/>
        </w:rPr>
        <w:t>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class </w:t>
      </w:r>
      <w:proofErr w:type="spellStart"/>
      <w:r w:rsidRPr="001B4DF6">
        <w:rPr>
          <w:szCs w:val="28"/>
          <w:lang w:val="en-US"/>
        </w:rPr>
        <w:t>JwtServiceTest</w:t>
      </w:r>
      <w:proofErr w:type="spellEnd"/>
      <w:r w:rsidRPr="001B4DF6">
        <w:rPr>
          <w:szCs w:val="28"/>
          <w:lang w:val="en-US"/>
        </w:rPr>
        <w:t xml:space="preserve">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@Test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void </w:t>
      </w:r>
      <w:proofErr w:type="spellStart"/>
      <w:proofErr w:type="gramStart"/>
      <w:r w:rsidRPr="001B4DF6">
        <w:rPr>
          <w:szCs w:val="28"/>
          <w:lang w:val="en-US"/>
        </w:rPr>
        <w:t>generateTokenReturnsReadableSignedJwt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>) {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</w:t>
      </w:r>
      <w:proofErr w:type="spell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 xml:space="preserve"> = new </w:t>
      </w:r>
      <w:proofErr w:type="spellStart"/>
      <w:proofErr w:type="gramStart"/>
      <w:r w:rsidRPr="001B4DF6">
        <w:rPr>
          <w:szCs w:val="28"/>
          <w:lang w:val="en-US"/>
        </w:rPr>
        <w:t>JwtService</w:t>
      </w:r>
      <w:proofErr w:type="spellEnd"/>
      <w:r w:rsidRPr="001B4DF6">
        <w:rPr>
          <w:szCs w:val="28"/>
          <w:lang w:val="en-US"/>
        </w:rPr>
        <w:t>(</w:t>
      </w:r>
      <w:proofErr w:type="gramEnd"/>
      <w:r w:rsidRPr="001B4DF6">
        <w:rPr>
          <w:szCs w:val="28"/>
          <w:lang w:val="en-US"/>
        </w:rPr>
        <w:t xml:space="preserve">new </w:t>
      </w:r>
      <w:proofErr w:type="spellStart"/>
      <w:r w:rsidRPr="001B4DF6">
        <w:rPr>
          <w:szCs w:val="28"/>
          <w:lang w:val="en-US"/>
        </w:rPr>
        <w:t>ObjectMapper</w:t>
      </w:r>
      <w:proofErr w:type="spellEnd"/>
      <w:r w:rsidRPr="001B4DF6">
        <w:rPr>
          <w:szCs w:val="28"/>
          <w:lang w:val="en-US"/>
        </w:rPr>
        <w:t>(), "test-secret");</w:t>
      </w:r>
    </w:p>
    <w:p w:rsidR="00974963" w:rsidRPr="001B4DF6" w:rsidRDefault="00974963" w:rsidP="001B4DF6">
      <w:pPr>
        <w:pStyle w:val="a4"/>
        <w:rPr>
          <w:szCs w:val="28"/>
          <w:lang w:val="en-US"/>
        </w:rPr>
      </w:pPr>
      <w:r w:rsidRPr="001B4DF6">
        <w:rPr>
          <w:szCs w:val="28"/>
          <w:lang w:val="en-US"/>
        </w:rPr>
        <w:t xml:space="preserve">        var user = new </w:t>
      </w:r>
      <w:proofErr w:type="gramStart"/>
      <w:r w:rsidRPr="001B4DF6">
        <w:rPr>
          <w:szCs w:val="28"/>
          <w:lang w:val="en-US"/>
        </w:rPr>
        <w:t>User(</w:t>
      </w:r>
      <w:proofErr w:type="gramEnd"/>
      <w:r w:rsidRPr="001B4DF6">
        <w:rPr>
          <w:szCs w:val="28"/>
          <w:lang w:val="en-US"/>
        </w:rPr>
        <w:t>"user@example.com", "hash");</w:t>
      </w:r>
    </w:p>
    <w:p w:rsidR="00A25E76" w:rsidRPr="001B4DF6" w:rsidRDefault="00000000" w:rsidP="001B4DF6">
      <w:pPr>
        <w:pStyle w:val="a6"/>
        <w:ind w:firstLine="708"/>
        <w:jc w:val="both"/>
        <w:rPr>
          <w:rFonts w:cs="Times New Roman"/>
          <w:bCs/>
          <w:szCs w:val="28"/>
        </w:rPr>
      </w:pPr>
      <w:bookmarkStart w:id="42" w:name="_Toc233041861"/>
      <w:r w:rsidRPr="001B4DF6">
        <w:rPr>
          <w:rFonts w:cs="Times New Roman"/>
          <w:bCs/>
          <w:szCs w:val="28"/>
        </w:rPr>
        <w:lastRenderedPageBreak/>
        <w:t xml:space="preserve">Приложение Е. </w:t>
      </w:r>
      <w:r w:rsidR="00F14403" w:rsidRPr="001B4DF6">
        <w:rPr>
          <w:rFonts w:cs="Times New Roman"/>
          <w:szCs w:val="28"/>
        </w:rPr>
        <w:t>Скриншоты интерфейса и отчетов системы</w:t>
      </w:r>
      <w:bookmarkEnd w:id="42"/>
    </w:p>
    <w:p w:rsidR="009F16AB" w:rsidRPr="001B4DF6" w:rsidRDefault="009F16AB" w:rsidP="001B4DF6">
      <w:pPr>
        <w:pStyle w:val="a4"/>
        <w:ind w:firstLine="0"/>
        <w:jc w:val="center"/>
        <w:rPr>
          <w:szCs w:val="28"/>
        </w:rPr>
      </w:pPr>
      <w:r w:rsidRPr="001B4DF6">
        <w:rPr>
          <w:noProof/>
          <w:szCs w:val="28"/>
        </w:rPr>
        <w:drawing>
          <wp:inline distT="0" distB="0" distL="0" distR="0">
            <wp:extent cx="2846753" cy="6400800"/>
            <wp:effectExtent l="0" t="0" r="0" b="0"/>
            <wp:docPr id="179716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61341" name="Рисунок 17971613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692" cy="64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Е.1 – Экран входа и регистрации.</w:t>
      </w:r>
    </w:p>
    <w:p w:rsidR="009F16AB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28F1736B" wp14:editId="5936D61C">
            <wp:extent cx="2779776" cy="6515660"/>
            <wp:effectExtent l="0" t="0" r="1905" b="0"/>
            <wp:docPr id="149332529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5292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924" cy="65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Е.2 – Главный экран коллекции.</w:t>
      </w:r>
    </w:p>
    <w:p w:rsidR="00FD0B99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</w:rPr>
        <w:lastRenderedPageBreak/>
        <w:drawing>
          <wp:inline distT="0" distB="0" distL="0" distR="0" wp14:anchorId="60EF0377" wp14:editId="4C64CE50">
            <wp:extent cx="3080156" cy="6227064"/>
            <wp:effectExtent l="0" t="0" r="6350" b="0"/>
            <wp:docPr id="1564676580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6580" name="Рисунок 1" descr="Изображение выглядит как текст, снимок экрана, программное обеспечение, Веб-сайт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508" cy="62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szCs w:val="28"/>
        </w:rPr>
        <w:t>Рисунок Е.3 – Экран поиска.</w:t>
      </w:r>
    </w:p>
    <w:p w:rsidR="00FD0B99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>
            <wp:extent cx="2688141" cy="6163056"/>
            <wp:effectExtent l="0" t="0" r="4445" b="0"/>
            <wp:docPr id="1164866258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6258" name="Рисунок 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920" cy="61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Е.4 – Экран создания фильма.</w:t>
      </w:r>
    </w:p>
    <w:p w:rsidR="00FD0B99" w:rsidRPr="001B4DF6" w:rsidRDefault="00E74CDD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5C49EBBD" wp14:editId="2DDA6429">
            <wp:extent cx="3100894" cy="6793992"/>
            <wp:effectExtent l="0" t="0" r="0" b="635"/>
            <wp:docPr id="18133347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347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1541" cy="68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szCs w:val="28"/>
        </w:rPr>
        <w:t>Рисунок Е.5 – Экран профиля.</w:t>
      </w:r>
    </w:p>
    <w:p w:rsidR="00FD0B99" w:rsidRPr="001B4DF6" w:rsidRDefault="00FD0B99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>
            <wp:extent cx="2904964" cy="6443192"/>
            <wp:effectExtent l="0" t="0" r="3810" b="0"/>
            <wp:docPr id="598432431" name="Рисунок 4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32431" name="Рисунок 4" descr="Изображение выглядит как текст, снимок экрана, программное обеспечение, мультимедиа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329" cy="64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szCs w:val="28"/>
        </w:rPr>
        <w:t>Рисунок Е.6 – Экран настроек.</w:t>
      </w:r>
    </w:p>
    <w:p w:rsidR="00FD0B99" w:rsidRPr="001B4DF6" w:rsidRDefault="00F14403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3698B0B5" wp14:editId="723E8C52">
            <wp:extent cx="3201702" cy="7434072"/>
            <wp:effectExtent l="0" t="0" r="0" b="0"/>
            <wp:docPr id="16092165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656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2326" cy="74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 xml:space="preserve">Рисунок Е.7 – </w:t>
      </w:r>
      <w:r w:rsidR="00F14403" w:rsidRPr="001B4DF6">
        <w:rPr>
          <w:szCs w:val="28"/>
        </w:rPr>
        <w:t>Панель администратора: статистика, отчет и управление системой</w:t>
      </w:r>
    </w:p>
    <w:p w:rsidR="00F14403" w:rsidRPr="001B4DF6" w:rsidRDefault="00F14403" w:rsidP="001B4DF6">
      <w:pPr>
        <w:pStyle w:val="a4"/>
        <w:ind w:firstLine="0"/>
        <w:jc w:val="center"/>
        <w:rPr>
          <w:szCs w:val="28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177FDBCB" wp14:editId="12FB1B66">
            <wp:extent cx="3182767" cy="6894576"/>
            <wp:effectExtent l="0" t="0" r="5080" b="1905"/>
            <wp:docPr id="136063358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33582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1870" cy="69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403" w:rsidRPr="001B4DF6" w:rsidRDefault="00F14403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Е.8 – Панель администратора: просмотр жалоб пользователей и управление учетными записями</w:t>
      </w:r>
    </w:p>
    <w:p w:rsidR="00FD0B99" w:rsidRPr="001B4DF6" w:rsidRDefault="00495ACA" w:rsidP="001B4DF6">
      <w:pPr>
        <w:pStyle w:val="a4"/>
        <w:ind w:firstLine="0"/>
        <w:jc w:val="center"/>
        <w:rPr>
          <w:szCs w:val="28"/>
          <w:lang w:val="en-US"/>
        </w:rPr>
      </w:pPr>
      <w:r w:rsidRPr="001B4DF6">
        <w:rPr>
          <w:noProof/>
          <w:szCs w:val="28"/>
          <w:lang w:val="en-US"/>
        </w:rPr>
        <w:lastRenderedPageBreak/>
        <w:drawing>
          <wp:inline distT="0" distB="0" distL="0" distR="0" wp14:anchorId="42394F91" wp14:editId="650A377B">
            <wp:extent cx="5940425" cy="6110605"/>
            <wp:effectExtent l="0" t="0" r="3175" b="0"/>
            <wp:docPr id="629209542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9542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</w:t>
      </w:r>
      <w:r w:rsidR="00F14403" w:rsidRPr="001B4DF6">
        <w:rPr>
          <w:szCs w:val="28"/>
        </w:rPr>
        <w:t>9</w:t>
      </w:r>
      <w:r w:rsidRPr="001B4DF6">
        <w:rPr>
          <w:szCs w:val="28"/>
        </w:rPr>
        <w:t xml:space="preserve"> – </w:t>
      </w:r>
      <w:proofErr w:type="spellStart"/>
      <w:r w:rsidRPr="001B4DF6">
        <w:rPr>
          <w:szCs w:val="28"/>
        </w:rPr>
        <w:t>Swagger</w:t>
      </w:r>
      <w:proofErr w:type="spellEnd"/>
      <w:r w:rsidRPr="001B4DF6">
        <w:rPr>
          <w:szCs w:val="28"/>
        </w:rPr>
        <w:t xml:space="preserve"> UI.</w:t>
      </w:r>
    </w:p>
    <w:p w:rsidR="00495ACA" w:rsidRPr="001B4DF6" w:rsidRDefault="00495ACA" w:rsidP="001B4DF6">
      <w:pPr>
        <w:pStyle w:val="a4"/>
        <w:ind w:firstLine="0"/>
        <w:jc w:val="center"/>
        <w:rPr>
          <w:szCs w:val="28"/>
        </w:rPr>
      </w:pPr>
      <w:r w:rsidRPr="001B4DF6">
        <w:rPr>
          <w:noProof/>
          <w:szCs w:val="28"/>
        </w:rPr>
        <w:drawing>
          <wp:inline distT="0" distB="0" distL="0" distR="0" wp14:anchorId="14F1EED9" wp14:editId="2064A9F7">
            <wp:extent cx="5940425" cy="1343660"/>
            <wp:effectExtent l="0" t="0" r="3175" b="2540"/>
            <wp:docPr id="1169936288" name="Рисунок 6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6288" name="Рисунок 6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76" w:rsidRPr="001B4DF6" w:rsidRDefault="00000000" w:rsidP="001B4DF6">
      <w:pPr>
        <w:pStyle w:val="a4"/>
        <w:ind w:firstLine="0"/>
        <w:jc w:val="center"/>
        <w:rPr>
          <w:szCs w:val="28"/>
        </w:rPr>
      </w:pPr>
      <w:r w:rsidRPr="001B4DF6">
        <w:rPr>
          <w:szCs w:val="28"/>
        </w:rPr>
        <w:t>Рисунок Е.</w:t>
      </w:r>
      <w:r w:rsidR="00F14403" w:rsidRPr="001B4DF6">
        <w:rPr>
          <w:szCs w:val="28"/>
        </w:rPr>
        <w:t>10</w:t>
      </w:r>
      <w:r w:rsidRPr="001B4DF6">
        <w:rPr>
          <w:szCs w:val="28"/>
        </w:rPr>
        <w:t xml:space="preserve"> – </w:t>
      </w:r>
      <w:proofErr w:type="spellStart"/>
      <w:r w:rsidRPr="001B4DF6">
        <w:rPr>
          <w:szCs w:val="28"/>
        </w:rPr>
        <w:t>JaCoCo</w:t>
      </w:r>
      <w:proofErr w:type="spellEnd"/>
      <w:r w:rsidRPr="001B4DF6">
        <w:rPr>
          <w:szCs w:val="28"/>
        </w:rPr>
        <w:t xml:space="preserve"> HTML-отчет.</w:t>
      </w:r>
    </w:p>
    <w:sectPr w:rsidR="00A25E76" w:rsidRPr="001B4DF6" w:rsidSect="009D420B">
      <w:footerReference w:type="default" r:id="rId28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F25" w:rsidRDefault="00554F25" w:rsidP="00CF5F07">
      <w:pPr>
        <w:spacing w:line="240" w:lineRule="auto"/>
      </w:pPr>
      <w:r>
        <w:separator/>
      </w:r>
    </w:p>
  </w:endnote>
  <w:endnote w:type="continuationSeparator" w:id="0">
    <w:p w:rsidR="00554F25" w:rsidRDefault="00554F25" w:rsidP="00CF5F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etBrains Mono">
    <w:altName w:val="Shruti"/>
    <w:panose1 w:val="020B0604020202020204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824551222"/>
      <w:docPartObj>
        <w:docPartGallery w:val="Page Numbers (Bottom of Page)"/>
        <w:docPartUnique/>
      </w:docPartObj>
    </w:sdtPr>
    <w:sdtContent>
      <w:p w:rsidR="00B11BD9" w:rsidRDefault="00B11BD9" w:rsidP="00CF1EB2">
        <w:pPr>
          <w:pStyle w:val="af3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end"/>
        </w:r>
      </w:p>
    </w:sdtContent>
  </w:sdt>
  <w:p w:rsidR="00B11BD9" w:rsidRDefault="00B11BD9" w:rsidP="00B11BD9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837433897"/>
      <w:docPartObj>
        <w:docPartGallery w:val="Page Numbers (Bottom of Page)"/>
        <w:docPartUnique/>
      </w:docPartObj>
    </w:sdtPr>
    <w:sdtContent>
      <w:p w:rsidR="00B11BD9" w:rsidRDefault="00B11BD9" w:rsidP="00CF1EB2">
        <w:pPr>
          <w:pStyle w:val="af3"/>
          <w:framePr w:wrap="none" w:vAnchor="text" w:hAnchor="margin" w:xAlign="right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8</w:t>
        </w:r>
        <w:r>
          <w:rPr>
            <w:rStyle w:val="af9"/>
          </w:rPr>
          <w:fldChar w:fldCharType="end"/>
        </w:r>
      </w:p>
    </w:sdtContent>
  </w:sdt>
  <w:p w:rsidR="000857C1" w:rsidRDefault="000857C1" w:rsidP="00B11BD9">
    <w:pPr>
      <w:ind w:right="36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F25" w:rsidRDefault="00554F25" w:rsidP="00CF5F07">
      <w:pPr>
        <w:spacing w:line="240" w:lineRule="auto"/>
      </w:pPr>
      <w:r>
        <w:separator/>
      </w:r>
    </w:p>
  </w:footnote>
  <w:footnote w:type="continuationSeparator" w:id="0">
    <w:p w:rsidR="00554F25" w:rsidRDefault="00554F25" w:rsidP="00CF5F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654"/>
    <w:multiLevelType w:val="hybridMultilevel"/>
    <w:tmpl w:val="09D0E5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97B50"/>
    <w:multiLevelType w:val="multilevel"/>
    <w:tmpl w:val="194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1F5E"/>
    <w:multiLevelType w:val="multilevel"/>
    <w:tmpl w:val="230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5581"/>
    <w:multiLevelType w:val="multilevel"/>
    <w:tmpl w:val="F3D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309"/>
    <w:multiLevelType w:val="multilevel"/>
    <w:tmpl w:val="F6F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00AEE"/>
    <w:multiLevelType w:val="multilevel"/>
    <w:tmpl w:val="E92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34873"/>
    <w:multiLevelType w:val="multilevel"/>
    <w:tmpl w:val="4A2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93238"/>
    <w:multiLevelType w:val="hybridMultilevel"/>
    <w:tmpl w:val="79AE8A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0061C4"/>
    <w:multiLevelType w:val="multilevel"/>
    <w:tmpl w:val="F4D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60E6C"/>
    <w:multiLevelType w:val="multilevel"/>
    <w:tmpl w:val="F35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B08A0"/>
    <w:multiLevelType w:val="hybridMultilevel"/>
    <w:tmpl w:val="0B200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1B0589"/>
    <w:multiLevelType w:val="multilevel"/>
    <w:tmpl w:val="2E5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7635C"/>
    <w:multiLevelType w:val="hybridMultilevel"/>
    <w:tmpl w:val="F6B2B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7B0CF1"/>
    <w:multiLevelType w:val="hybridMultilevel"/>
    <w:tmpl w:val="4CBE9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CC2513"/>
    <w:multiLevelType w:val="multilevel"/>
    <w:tmpl w:val="0B4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F1FF6"/>
    <w:multiLevelType w:val="multilevel"/>
    <w:tmpl w:val="BB0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E7CA3"/>
    <w:multiLevelType w:val="multilevel"/>
    <w:tmpl w:val="9A4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B48B5"/>
    <w:multiLevelType w:val="multilevel"/>
    <w:tmpl w:val="FBF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17F4D"/>
    <w:multiLevelType w:val="multilevel"/>
    <w:tmpl w:val="176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05199"/>
    <w:multiLevelType w:val="hybridMultilevel"/>
    <w:tmpl w:val="5BBA82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C12F99"/>
    <w:multiLevelType w:val="multilevel"/>
    <w:tmpl w:val="567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655"/>
    <w:multiLevelType w:val="multilevel"/>
    <w:tmpl w:val="CF7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33B79"/>
    <w:multiLevelType w:val="multilevel"/>
    <w:tmpl w:val="972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A55E6"/>
    <w:multiLevelType w:val="multilevel"/>
    <w:tmpl w:val="2E5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25A29"/>
    <w:multiLevelType w:val="hybridMultilevel"/>
    <w:tmpl w:val="33F23B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DEE2388"/>
    <w:multiLevelType w:val="multilevel"/>
    <w:tmpl w:val="AAB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F076C"/>
    <w:multiLevelType w:val="hybridMultilevel"/>
    <w:tmpl w:val="B5E0F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28" w15:restartNumberingAfterBreak="0">
    <w:nsid w:val="3F4208C2"/>
    <w:multiLevelType w:val="hybridMultilevel"/>
    <w:tmpl w:val="5A0E49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2160A9"/>
    <w:multiLevelType w:val="multilevel"/>
    <w:tmpl w:val="E0B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27D0A"/>
    <w:multiLevelType w:val="multilevel"/>
    <w:tmpl w:val="53F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1381C"/>
    <w:multiLevelType w:val="multilevel"/>
    <w:tmpl w:val="99B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34EFA"/>
    <w:multiLevelType w:val="hybridMultilevel"/>
    <w:tmpl w:val="147C22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6AC0AD2"/>
    <w:multiLevelType w:val="multilevel"/>
    <w:tmpl w:val="9CB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D7E13"/>
    <w:multiLevelType w:val="multilevel"/>
    <w:tmpl w:val="F5D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15222"/>
    <w:multiLevelType w:val="hybridMultilevel"/>
    <w:tmpl w:val="6794219E"/>
    <w:lvl w:ilvl="0" w:tplc="C142AA3E">
      <w:start w:val="1"/>
      <w:numFmt w:val="bullet"/>
      <w:lvlText w:val=""/>
      <w:lvlJc w:val="center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9AA4611"/>
    <w:multiLevelType w:val="multilevel"/>
    <w:tmpl w:val="95EA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C72B23"/>
    <w:multiLevelType w:val="hybridMultilevel"/>
    <w:tmpl w:val="0F1600E8"/>
    <w:lvl w:ilvl="0" w:tplc="D07E0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A7B0A12"/>
    <w:multiLevelType w:val="hybridMultilevel"/>
    <w:tmpl w:val="194E0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E74BCA"/>
    <w:multiLevelType w:val="multilevel"/>
    <w:tmpl w:val="6C5E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B52AF0"/>
    <w:multiLevelType w:val="multilevel"/>
    <w:tmpl w:val="02C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E35FED"/>
    <w:multiLevelType w:val="multilevel"/>
    <w:tmpl w:val="846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F5158E"/>
    <w:multiLevelType w:val="multilevel"/>
    <w:tmpl w:val="511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D91FD2"/>
    <w:multiLevelType w:val="hybridMultilevel"/>
    <w:tmpl w:val="FF9CA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FDD1BCD"/>
    <w:multiLevelType w:val="hybridMultilevel"/>
    <w:tmpl w:val="8098B3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01F0D21"/>
    <w:multiLevelType w:val="multilevel"/>
    <w:tmpl w:val="D8A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452C1"/>
    <w:multiLevelType w:val="multilevel"/>
    <w:tmpl w:val="0ED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48" w15:restartNumberingAfterBreak="0">
    <w:nsid w:val="5208385F"/>
    <w:multiLevelType w:val="hybridMultilevel"/>
    <w:tmpl w:val="234A409E"/>
    <w:lvl w:ilvl="0" w:tplc="720E0784">
      <w:start w:val="1"/>
      <w:numFmt w:val="bullet"/>
      <w:pStyle w:val="a"/>
      <w:lvlText w:val=""/>
      <w:lvlJc w:val="center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22F1D87"/>
    <w:multiLevelType w:val="multilevel"/>
    <w:tmpl w:val="D54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5D6F24"/>
    <w:multiLevelType w:val="hybridMultilevel"/>
    <w:tmpl w:val="F4B0A3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3D43959"/>
    <w:multiLevelType w:val="multilevel"/>
    <w:tmpl w:val="98B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0F77BC"/>
    <w:multiLevelType w:val="multilevel"/>
    <w:tmpl w:val="8BF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92246B"/>
    <w:multiLevelType w:val="multilevel"/>
    <w:tmpl w:val="CBD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A569BA"/>
    <w:multiLevelType w:val="multilevel"/>
    <w:tmpl w:val="962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36CC2"/>
    <w:multiLevelType w:val="hybridMultilevel"/>
    <w:tmpl w:val="370C2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36129B"/>
    <w:multiLevelType w:val="multilevel"/>
    <w:tmpl w:val="00C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F5ADB"/>
    <w:multiLevelType w:val="multilevel"/>
    <w:tmpl w:val="7942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937F3B"/>
    <w:multiLevelType w:val="multilevel"/>
    <w:tmpl w:val="946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A140AB"/>
    <w:multiLevelType w:val="multilevel"/>
    <w:tmpl w:val="433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DB07CC"/>
    <w:multiLevelType w:val="hybridMultilevel"/>
    <w:tmpl w:val="AD3EA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25E0469"/>
    <w:multiLevelType w:val="multilevel"/>
    <w:tmpl w:val="DF6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282EBD"/>
    <w:multiLevelType w:val="multilevel"/>
    <w:tmpl w:val="78A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56215"/>
    <w:multiLevelType w:val="multilevel"/>
    <w:tmpl w:val="057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2507E"/>
    <w:multiLevelType w:val="multilevel"/>
    <w:tmpl w:val="7E6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BB7C15"/>
    <w:multiLevelType w:val="hybridMultilevel"/>
    <w:tmpl w:val="FEA213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3833FD2"/>
    <w:multiLevelType w:val="hybridMultilevel"/>
    <w:tmpl w:val="1DE43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739614F1"/>
    <w:multiLevelType w:val="multilevel"/>
    <w:tmpl w:val="0DB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67409F"/>
    <w:multiLevelType w:val="multilevel"/>
    <w:tmpl w:val="AC0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81733C"/>
    <w:multiLevelType w:val="multilevel"/>
    <w:tmpl w:val="3FD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DA4A24"/>
    <w:multiLevelType w:val="multilevel"/>
    <w:tmpl w:val="0C3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F66608"/>
    <w:multiLevelType w:val="multilevel"/>
    <w:tmpl w:val="FB3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C84BC4"/>
    <w:multiLevelType w:val="multilevel"/>
    <w:tmpl w:val="C658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0A1408"/>
    <w:multiLevelType w:val="multilevel"/>
    <w:tmpl w:val="789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9032D8"/>
    <w:multiLevelType w:val="hybridMultilevel"/>
    <w:tmpl w:val="6DDC21BC"/>
    <w:lvl w:ilvl="0" w:tplc="C142AA3E">
      <w:start w:val="1"/>
      <w:numFmt w:val="bullet"/>
      <w:lvlText w:val=""/>
      <w:lvlJc w:val="center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5" w15:restartNumberingAfterBreak="0">
    <w:nsid w:val="7DED4A0C"/>
    <w:multiLevelType w:val="multilevel"/>
    <w:tmpl w:val="E32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134978">
    <w:abstractNumId w:val="48"/>
  </w:num>
  <w:num w:numId="2" w16cid:durableId="724571999">
    <w:abstractNumId w:val="35"/>
  </w:num>
  <w:num w:numId="3" w16cid:durableId="411195742">
    <w:abstractNumId w:val="74"/>
  </w:num>
  <w:num w:numId="4" w16cid:durableId="669335565">
    <w:abstractNumId w:val="66"/>
  </w:num>
  <w:num w:numId="5" w16cid:durableId="1010327393">
    <w:abstractNumId w:val="32"/>
  </w:num>
  <w:num w:numId="6" w16cid:durableId="850027855">
    <w:abstractNumId w:val="50"/>
  </w:num>
  <w:num w:numId="7" w16cid:durableId="1908760727">
    <w:abstractNumId w:val="28"/>
  </w:num>
  <w:num w:numId="8" w16cid:durableId="227955667">
    <w:abstractNumId w:val="0"/>
  </w:num>
  <w:num w:numId="9" w16cid:durableId="702481908">
    <w:abstractNumId w:val="7"/>
  </w:num>
  <w:num w:numId="10" w16cid:durableId="2086339798">
    <w:abstractNumId w:val="19"/>
  </w:num>
  <w:num w:numId="11" w16cid:durableId="1168911006">
    <w:abstractNumId w:val="24"/>
  </w:num>
  <w:num w:numId="12" w16cid:durableId="916211875">
    <w:abstractNumId w:val="44"/>
  </w:num>
  <w:num w:numId="13" w16cid:durableId="1315525506">
    <w:abstractNumId w:val="61"/>
  </w:num>
  <w:num w:numId="14" w16cid:durableId="902833196">
    <w:abstractNumId w:val="52"/>
  </w:num>
  <w:num w:numId="15" w16cid:durableId="802969492">
    <w:abstractNumId w:val="57"/>
  </w:num>
  <w:num w:numId="16" w16cid:durableId="505100913">
    <w:abstractNumId w:val="3"/>
  </w:num>
  <w:num w:numId="17" w16cid:durableId="1516571982">
    <w:abstractNumId w:val="23"/>
  </w:num>
  <w:num w:numId="18" w16cid:durableId="454763606">
    <w:abstractNumId w:val="14"/>
  </w:num>
  <w:num w:numId="19" w16cid:durableId="91510731">
    <w:abstractNumId w:val="25"/>
  </w:num>
  <w:num w:numId="20" w16cid:durableId="53772074">
    <w:abstractNumId w:val="18"/>
  </w:num>
  <w:num w:numId="21" w16cid:durableId="149252713">
    <w:abstractNumId w:val="45"/>
  </w:num>
  <w:num w:numId="22" w16cid:durableId="1988121839">
    <w:abstractNumId w:val="72"/>
  </w:num>
  <w:num w:numId="23" w16cid:durableId="408692549">
    <w:abstractNumId w:val="5"/>
  </w:num>
  <w:num w:numId="24" w16cid:durableId="944536886">
    <w:abstractNumId w:val="29"/>
  </w:num>
  <w:num w:numId="25" w16cid:durableId="1122070257">
    <w:abstractNumId w:val="34"/>
  </w:num>
  <w:num w:numId="26" w16cid:durableId="1679115151">
    <w:abstractNumId w:val="51"/>
  </w:num>
  <w:num w:numId="27" w16cid:durableId="1834225236">
    <w:abstractNumId w:val="69"/>
  </w:num>
  <w:num w:numId="28" w16cid:durableId="508444734">
    <w:abstractNumId w:val="42"/>
  </w:num>
  <w:num w:numId="29" w16cid:durableId="1944802312">
    <w:abstractNumId w:val="36"/>
  </w:num>
  <w:num w:numId="30" w16cid:durableId="82997186">
    <w:abstractNumId w:val="71"/>
  </w:num>
  <w:num w:numId="31" w16cid:durableId="696352154">
    <w:abstractNumId w:val="20"/>
  </w:num>
  <w:num w:numId="32" w16cid:durableId="1193616571">
    <w:abstractNumId w:val="33"/>
  </w:num>
  <w:num w:numId="33" w16cid:durableId="1246106715">
    <w:abstractNumId w:val="30"/>
  </w:num>
  <w:num w:numId="34" w16cid:durableId="625891987">
    <w:abstractNumId w:val="16"/>
  </w:num>
  <w:num w:numId="35" w16cid:durableId="950358833">
    <w:abstractNumId w:val="67"/>
  </w:num>
  <w:num w:numId="36" w16cid:durableId="51127383">
    <w:abstractNumId w:val="39"/>
  </w:num>
  <w:num w:numId="37" w16cid:durableId="537162635">
    <w:abstractNumId w:val="62"/>
  </w:num>
  <w:num w:numId="38" w16cid:durableId="839348090">
    <w:abstractNumId w:val="58"/>
  </w:num>
  <w:num w:numId="39" w16cid:durableId="640382126">
    <w:abstractNumId w:val="54"/>
  </w:num>
  <w:num w:numId="40" w16cid:durableId="1453935822">
    <w:abstractNumId w:val="11"/>
  </w:num>
  <w:num w:numId="41" w16cid:durableId="746851110">
    <w:abstractNumId w:val="55"/>
  </w:num>
  <w:num w:numId="42" w16cid:durableId="2135557225">
    <w:abstractNumId w:val="41"/>
  </w:num>
  <w:num w:numId="43" w16cid:durableId="1794403030">
    <w:abstractNumId w:val="56"/>
  </w:num>
  <w:num w:numId="44" w16cid:durableId="476265452">
    <w:abstractNumId w:val="46"/>
  </w:num>
  <w:num w:numId="45" w16cid:durableId="1577981410">
    <w:abstractNumId w:val="9"/>
  </w:num>
  <w:num w:numId="46" w16cid:durableId="1137720893">
    <w:abstractNumId w:val="31"/>
  </w:num>
  <w:num w:numId="47" w16cid:durableId="744761579">
    <w:abstractNumId w:val="75"/>
  </w:num>
  <w:num w:numId="48" w16cid:durableId="592082844">
    <w:abstractNumId w:val="68"/>
  </w:num>
  <w:num w:numId="49" w16cid:durableId="1155494457">
    <w:abstractNumId w:val="70"/>
  </w:num>
  <w:num w:numId="50" w16cid:durableId="397361846">
    <w:abstractNumId w:val="40"/>
  </w:num>
  <w:num w:numId="51" w16cid:durableId="583881225">
    <w:abstractNumId w:val="6"/>
  </w:num>
  <w:num w:numId="52" w16cid:durableId="1469590552">
    <w:abstractNumId w:val="63"/>
  </w:num>
  <w:num w:numId="53" w16cid:durableId="1875996181">
    <w:abstractNumId w:val="49"/>
  </w:num>
  <w:num w:numId="54" w16cid:durableId="1854146906">
    <w:abstractNumId w:val="64"/>
  </w:num>
  <w:num w:numId="55" w16cid:durableId="1923640034">
    <w:abstractNumId w:val="73"/>
  </w:num>
  <w:num w:numId="56" w16cid:durableId="1244025934">
    <w:abstractNumId w:val="21"/>
  </w:num>
  <w:num w:numId="57" w16cid:durableId="256256645">
    <w:abstractNumId w:val="2"/>
  </w:num>
  <w:num w:numId="58" w16cid:durableId="165629598">
    <w:abstractNumId w:val="53"/>
  </w:num>
  <w:num w:numId="59" w16cid:durableId="1147161897">
    <w:abstractNumId w:val="37"/>
  </w:num>
  <w:num w:numId="60" w16cid:durableId="1187789536">
    <w:abstractNumId w:val="15"/>
  </w:num>
  <w:num w:numId="61" w16cid:durableId="2107575997">
    <w:abstractNumId w:val="59"/>
  </w:num>
  <w:num w:numId="62" w16cid:durableId="1174733620">
    <w:abstractNumId w:val="4"/>
  </w:num>
  <w:num w:numId="63" w16cid:durableId="1547450609">
    <w:abstractNumId w:val="1"/>
  </w:num>
  <w:num w:numId="64" w16cid:durableId="586571813">
    <w:abstractNumId w:val="22"/>
  </w:num>
  <w:num w:numId="65" w16cid:durableId="318046541">
    <w:abstractNumId w:val="17"/>
  </w:num>
  <w:num w:numId="66" w16cid:durableId="1880509333">
    <w:abstractNumId w:val="8"/>
  </w:num>
  <w:num w:numId="67" w16cid:durableId="1965232572">
    <w:abstractNumId w:val="13"/>
  </w:num>
  <w:num w:numId="68" w16cid:durableId="123933917">
    <w:abstractNumId w:val="10"/>
  </w:num>
  <w:num w:numId="69" w16cid:durableId="1294363358">
    <w:abstractNumId w:val="12"/>
  </w:num>
  <w:num w:numId="70" w16cid:durableId="413354520">
    <w:abstractNumId w:val="26"/>
  </w:num>
  <w:num w:numId="71" w16cid:durableId="412050287">
    <w:abstractNumId w:val="65"/>
  </w:num>
  <w:num w:numId="72" w16cid:durableId="466121567">
    <w:abstractNumId w:val="38"/>
  </w:num>
  <w:num w:numId="73" w16cid:durableId="1899002950">
    <w:abstractNumId w:val="43"/>
  </w:num>
  <w:num w:numId="74" w16cid:durableId="301734942">
    <w:abstractNumId w:val="60"/>
  </w:num>
  <w:num w:numId="75" w16cid:durableId="399401476">
    <w:abstractNumId w:val="27"/>
  </w:num>
  <w:num w:numId="76" w16cid:durableId="326592342">
    <w:abstractNumId w:val="4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21"/>
    <w:rsid w:val="00003114"/>
    <w:rsid w:val="0000359F"/>
    <w:rsid w:val="00013076"/>
    <w:rsid w:val="00014C05"/>
    <w:rsid w:val="00022ADE"/>
    <w:rsid w:val="0002575B"/>
    <w:rsid w:val="00026CD4"/>
    <w:rsid w:val="000310D9"/>
    <w:rsid w:val="00031F26"/>
    <w:rsid w:val="00036386"/>
    <w:rsid w:val="00037CF3"/>
    <w:rsid w:val="00046236"/>
    <w:rsid w:val="0005306D"/>
    <w:rsid w:val="00061B73"/>
    <w:rsid w:val="00062422"/>
    <w:rsid w:val="00062700"/>
    <w:rsid w:val="00073B5B"/>
    <w:rsid w:val="00074F34"/>
    <w:rsid w:val="00075464"/>
    <w:rsid w:val="00075816"/>
    <w:rsid w:val="00076D16"/>
    <w:rsid w:val="000816B4"/>
    <w:rsid w:val="00084081"/>
    <w:rsid w:val="000857C1"/>
    <w:rsid w:val="00085F7A"/>
    <w:rsid w:val="00087152"/>
    <w:rsid w:val="00087678"/>
    <w:rsid w:val="0009117D"/>
    <w:rsid w:val="00094CD2"/>
    <w:rsid w:val="000A27F6"/>
    <w:rsid w:val="000A4513"/>
    <w:rsid w:val="000A53FE"/>
    <w:rsid w:val="000B02BC"/>
    <w:rsid w:val="000B0397"/>
    <w:rsid w:val="000B6EAF"/>
    <w:rsid w:val="000D12CD"/>
    <w:rsid w:val="000E3B7E"/>
    <w:rsid w:val="000E64A7"/>
    <w:rsid w:val="0010247B"/>
    <w:rsid w:val="001035F2"/>
    <w:rsid w:val="00103CA6"/>
    <w:rsid w:val="00105F25"/>
    <w:rsid w:val="0011306C"/>
    <w:rsid w:val="001131E3"/>
    <w:rsid w:val="00115EF2"/>
    <w:rsid w:val="00123FCC"/>
    <w:rsid w:val="001240EA"/>
    <w:rsid w:val="00124763"/>
    <w:rsid w:val="00126CA8"/>
    <w:rsid w:val="00137800"/>
    <w:rsid w:val="00141012"/>
    <w:rsid w:val="00146E88"/>
    <w:rsid w:val="00151B31"/>
    <w:rsid w:val="001544F3"/>
    <w:rsid w:val="00172474"/>
    <w:rsid w:val="00172C8D"/>
    <w:rsid w:val="0017401F"/>
    <w:rsid w:val="001830CF"/>
    <w:rsid w:val="00183144"/>
    <w:rsid w:val="00183F6D"/>
    <w:rsid w:val="001849A0"/>
    <w:rsid w:val="001871CF"/>
    <w:rsid w:val="00192AE8"/>
    <w:rsid w:val="00192D45"/>
    <w:rsid w:val="00193F82"/>
    <w:rsid w:val="001968C6"/>
    <w:rsid w:val="00197172"/>
    <w:rsid w:val="001A53A1"/>
    <w:rsid w:val="001B0F50"/>
    <w:rsid w:val="001B4DF6"/>
    <w:rsid w:val="001B58DD"/>
    <w:rsid w:val="001B612B"/>
    <w:rsid w:val="001C19A3"/>
    <w:rsid w:val="001C4BA8"/>
    <w:rsid w:val="001E2CF2"/>
    <w:rsid w:val="001E4616"/>
    <w:rsid w:val="001F3972"/>
    <w:rsid w:val="001F4A30"/>
    <w:rsid w:val="001F55AB"/>
    <w:rsid w:val="00205162"/>
    <w:rsid w:val="00207570"/>
    <w:rsid w:val="00210887"/>
    <w:rsid w:val="00210B5B"/>
    <w:rsid w:val="00215019"/>
    <w:rsid w:val="00215988"/>
    <w:rsid w:val="0021682F"/>
    <w:rsid w:val="00221B19"/>
    <w:rsid w:val="00224F13"/>
    <w:rsid w:val="002311A5"/>
    <w:rsid w:val="00231494"/>
    <w:rsid w:val="00233897"/>
    <w:rsid w:val="0024669A"/>
    <w:rsid w:val="002468DA"/>
    <w:rsid w:val="00250685"/>
    <w:rsid w:val="002526E4"/>
    <w:rsid w:val="00254C5E"/>
    <w:rsid w:val="0025666F"/>
    <w:rsid w:val="002644CE"/>
    <w:rsid w:val="00273067"/>
    <w:rsid w:val="002746AB"/>
    <w:rsid w:val="002769E6"/>
    <w:rsid w:val="00280543"/>
    <w:rsid w:val="00282D40"/>
    <w:rsid w:val="002834A2"/>
    <w:rsid w:val="002846CD"/>
    <w:rsid w:val="00291ED5"/>
    <w:rsid w:val="0029265B"/>
    <w:rsid w:val="00293C99"/>
    <w:rsid w:val="00294622"/>
    <w:rsid w:val="00296DDB"/>
    <w:rsid w:val="002A0E11"/>
    <w:rsid w:val="002A19C9"/>
    <w:rsid w:val="002A4D90"/>
    <w:rsid w:val="002A560F"/>
    <w:rsid w:val="002B14EE"/>
    <w:rsid w:val="002B31A7"/>
    <w:rsid w:val="002C1853"/>
    <w:rsid w:val="002C5208"/>
    <w:rsid w:val="002C5632"/>
    <w:rsid w:val="002C655A"/>
    <w:rsid w:val="002C65E5"/>
    <w:rsid w:val="002D0262"/>
    <w:rsid w:val="002D1094"/>
    <w:rsid w:val="002D11FB"/>
    <w:rsid w:val="002D76A8"/>
    <w:rsid w:val="002E0AA9"/>
    <w:rsid w:val="002E7176"/>
    <w:rsid w:val="002E7C77"/>
    <w:rsid w:val="002F04B6"/>
    <w:rsid w:val="002F1ECA"/>
    <w:rsid w:val="002F21A6"/>
    <w:rsid w:val="002F2265"/>
    <w:rsid w:val="002F25A6"/>
    <w:rsid w:val="002F4215"/>
    <w:rsid w:val="002F64CC"/>
    <w:rsid w:val="002F6FE9"/>
    <w:rsid w:val="002F7A5D"/>
    <w:rsid w:val="003018B4"/>
    <w:rsid w:val="00302ED6"/>
    <w:rsid w:val="00310AFC"/>
    <w:rsid w:val="00311472"/>
    <w:rsid w:val="003126B8"/>
    <w:rsid w:val="0031296A"/>
    <w:rsid w:val="0031379F"/>
    <w:rsid w:val="00313F29"/>
    <w:rsid w:val="00320D4D"/>
    <w:rsid w:val="003223A9"/>
    <w:rsid w:val="00322C78"/>
    <w:rsid w:val="003233B0"/>
    <w:rsid w:val="003241CF"/>
    <w:rsid w:val="00324E67"/>
    <w:rsid w:val="00325165"/>
    <w:rsid w:val="00326275"/>
    <w:rsid w:val="00331EBC"/>
    <w:rsid w:val="00333CD0"/>
    <w:rsid w:val="003343B6"/>
    <w:rsid w:val="00336EF0"/>
    <w:rsid w:val="00337709"/>
    <w:rsid w:val="00337841"/>
    <w:rsid w:val="00341407"/>
    <w:rsid w:val="00345D7B"/>
    <w:rsid w:val="003464C2"/>
    <w:rsid w:val="00346F92"/>
    <w:rsid w:val="00347BE0"/>
    <w:rsid w:val="003536C6"/>
    <w:rsid w:val="00353A7B"/>
    <w:rsid w:val="00353B1E"/>
    <w:rsid w:val="00354253"/>
    <w:rsid w:val="00354605"/>
    <w:rsid w:val="00365338"/>
    <w:rsid w:val="0036695D"/>
    <w:rsid w:val="00367DD0"/>
    <w:rsid w:val="00370BFC"/>
    <w:rsid w:val="00375727"/>
    <w:rsid w:val="00376947"/>
    <w:rsid w:val="0038066F"/>
    <w:rsid w:val="00380A5E"/>
    <w:rsid w:val="00381F88"/>
    <w:rsid w:val="00382261"/>
    <w:rsid w:val="00390087"/>
    <w:rsid w:val="00391386"/>
    <w:rsid w:val="0039245A"/>
    <w:rsid w:val="00394CC3"/>
    <w:rsid w:val="0039684F"/>
    <w:rsid w:val="003A1C82"/>
    <w:rsid w:val="003A49B7"/>
    <w:rsid w:val="003B232C"/>
    <w:rsid w:val="003B34E1"/>
    <w:rsid w:val="003B79B4"/>
    <w:rsid w:val="003C1C26"/>
    <w:rsid w:val="003C33C9"/>
    <w:rsid w:val="003C3725"/>
    <w:rsid w:val="003D0C12"/>
    <w:rsid w:val="003D19EC"/>
    <w:rsid w:val="003E23C5"/>
    <w:rsid w:val="003E3C58"/>
    <w:rsid w:val="003F24F2"/>
    <w:rsid w:val="003F2755"/>
    <w:rsid w:val="003F2BC5"/>
    <w:rsid w:val="003F4F47"/>
    <w:rsid w:val="003F5AB5"/>
    <w:rsid w:val="003F60F7"/>
    <w:rsid w:val="003F6DC1"/>
    <w:rsid w:val="00401020"/>
    <w:rsid w:val="004049B5"/>
    <w:rsid w:val="00415FB7"/>
    <w:rsid w:val="00417A9A"/>
    <w:rsid w:val="00421A6B"/>
    <w:rsid w:val="00424DB2"/>
    <w:rsid w:val="0043092B"/>
    <w:rsid w:val="004337F0"/>
    <w:rsid w:val="00433A3D"/>
    <w:rsid w:val="0043578A"/>
    <w:rsid w:val="00441879"/>
    <w:rsid w:val="004423A6"/>
    <w:rsid w:val="00443138"/>
    <w:rsid w:val="00443703"/>
    <w:rsid w:val="00452E41"/>
    <w:rsid w:val="00454D7D"/>
    <w:rsid w:val="00456DB1"/>
    <w:rsid w:val="0046148C"/>
    <w:rsid w:val="00461B21"/>
    <w:rsid w:val="00463FA1"/>
    <w:rsid w:val="004668A0"/>
    <w:rsid w:val="0047286A"/>
    <w:rsid w:val="0047401F"/>
    <w:rsid w:val="00476976"/>
    <w:rsid w:val="00480630"/>
    <w:rsid w:val="00481B27"/>
    <w:rsid w:val="004915B1"/>
    <w:rsid w:val="00495ACA"/>
    <w:rsid w:val="00496EF6"/>
    <w:rsid w:val="004A3808"/>
    <w:rsid w:val="004A3876"/>
    <w:rsid w:val="004A3B34"/>
    <w:rsid w:val="004A64D1"/>
    <w:rsid w:val="004A7615"/>
    <w:rsid w:val="004B02CE"/>
    <w:rsid w:val="004B78CC"/>
    <w:rsid w:val="004C0449"/>
    <w:rsid w:val="004C439A"/>
    <w:rsid w:val="004D0E7B"/>
    <w:rsid w:val="004D166D"/>
    <w:rsid w:val="004D31C8"/>
    <w:rsid w:val="004D521B"/>
    <w:rsid w:val="004D55DB"/>
    <w:rsid w:val="004D6620"/>
    <w:rsid w:val="004E1535"/>
    <w:rsid w:val="004E196B"/>
    <w:rsid w:val="004E2DEE"/>
    <w:rsid w:val="004E6C4F"/>
    <w:rsid w:val="004F0EAC"/>
    <w:rsid w:val="004F383E"/>
    <w:rsid w:val="004F414E"/>
    <w:rsid w:val="004F4A43"/>
    <w:rsid w:val="004F4C22"/>
    <w:rsid w:val="005006EA"/>
    <w:rsid w:val="0050074E"/>
    <w:rsid w:val="005019DA"/>
    <w:rsid w:val="005074DF"/>
    <w:rsid w:val="00510571"/>
    <w:rsid w:val="0051409A"/>
    <w:rsid w:val="00517F1E"/>
    <w:rsid w:val="00522021"/>
    <w:rsid w:val="00524FE7"/>
    <w:rsid w:val="00527F6D"/>
    <w:rsid w:val="005309AA"/>
    <w:rsid w:val="00542D7B"/>
    <w:rsid w:val="0054334A"/>
    <w:rsid w:val="00543B0A"/>
    <w:rsid w:val="00554F25"/>
    <w:rsid w:val="00557236"/>
    <w:rsid w:val="00563D9F"/>
    <w:rsid w:val="00565E11"/>
    <w:rsid w:val="005664D3"/>
    <w:rsid w:val="00566825"/>
    <w:rsid w:val="005774E4"/>
    <w:rsid w:val="005858C6"/>
    <w:rsid w:val="005863B0"/>
    <w:rsid w:val="00586D31"/>
    <w:rsid w:val="00590421"/>
    <w:rsid w:val="0059355D"/>
    <w:rsid w:val="0059732F"/>
    <w:rsid w:val="005A3491"/>
    <w:rsid w:val="005A37CF"/>
    <w:rsid w:val="005A5B2F"/>
    <w:rsid w:val="005B2E65"/>
    <w:rsid w:val="005B43C4"/>
    <w:rsid w:val="005C4A40"/>
    <w:rsid w:val="005C61E5"/>
    <w:rsid w:val="005D2750"/>
    <w:rsid w:val="005D2F67"/>
    <w:rsid w:val="005E3549"/>
    <w:rsid w:val="005E405C"/>
    <w:rsid w:val="005E5E5A"/>
    <w:rsid w:val="005F10DC"/>
    <w:rsid w:val="005F143C"/>
    <w:rsid w:val="0060049D"/>
    <w:rsid w:val="0060359D"/>
    <w:rsid w:val="00604D71"/>
    <w:rsid w:val="00607D47"/>
    <w:rsid w:val="006111E0"/>
    <w:rsid w:val="006142E8"/>
    <w:rsid w:val="00614AF0"/>
    <w:rsid w:val="006209C4"/>
    <w:rsid w:val="00620D8E"/>
    <w:rsid w:val="0062361F"/>
    <w:rsid w:val="006263DE"/>
    <w:rsid w:val="0062714B"/>
    <w:rsid w:val="00627BFA"/>
    <w:rsid w:val="006306BE"/>
    <w:rsid w:val="00630964"/>
    <w:rsid w:val="00630B92"/>
    <w:rsid w:val="0063206B"/>
    <w:rsid w:val="00636F93"/>
    <w:rsid w:val="00640E9D"/>
    <w:rsid w:val="00641841"/>
    <w:rsid w:val="00642EDB"/>
    <w:rsid w:val="00644768"/>
    <w:rsid w:val="006478BD"/>
    <w:rsid w:val="00651A4A"/>
    <w:rsid w:val="006573A2"/>
    <w:rsid w:val="00661966"/>
    <w:rsid w:val="00662CE7"/>
    <w:rsid w:val="0066485D"/>
    <w:rsid w:val="00664EEB"/>
    <w:rsid w:val="0066528C"/>
    <w:rsid w:val="006754DC"/>
    <w:rsid w:val="00675E89"/>
    <w:rsid w:val="006765D2"/>
    <w:rsid w:val="00683128"/>
    <w:rsid w:val="00683B78"/>
    <w:rsid w:val="00687207"/>
    <w:rsid w:val="00690993"/>
    <w:rsid w:val="00694554"/>
    <w:rsid w:val="00697DC2"/>
    <w:rsid w:val="006A2904"/>
    <w:rsid w:val="006A5C82"/>
    <w:rsid w:val="006A7581"/>
    <w:rsid w:val="006B14CE"/>
    <w:rsid w:val="006B1EA4"/>
    <w:rsid w:val="006B4A07"/>
    <w:rsid w:val="006B68B7"/>
    <w:rsid w:val="006C13F8"/>
    <w:rsid w:val="006C2988"/>
    <w:rsid w:val="006C4472"/>
    <w:rsid w:val="006D3FAB"/>
    <w:rsid w:val="006D5B11"/>
    <w:rsid w:val="006D638D"/>
    <w:rsid w:val="006D7A3E"/>
    <w:rsid w:val="006E0FDF"/>
    <w:rsid w:val="006E4C5F"/>
    <w:rsid w:val="006F305E"/>
    <w:rsid w:val="006F4816"/>
    <w:rsid w:val="00700CC9"/>
    <w:rsid w:val="00700ED0"/>
    <w:rsid w:val="00702C2C"/>
    <w:rsid w:val="00702E1E"/>
    <w:rsid w:val="007043AB"/>
    <w:rsid w:val="00705C59"/>
    <w:rsid w:val="00705DEB"/>
    <w:rsid w:val="007150C5"/>
    <w:rsid w:val="00721456"/>
    <w:rsid w:val="00721C99"/>
    <w:rsid w:val="00722C1D"/>
    <w:rsid w:val="00726C52"/>
    <w:rsid w:val="00727F30"/>
    <w:rsid w:val="00732418"/>
    <w:rsid w:val="00733859"/>
    <w:rsid w:val="007365FC"/>
    <w:rsid w:val="00737594"/>
    <w:rsid w:val="00742E87"/>
    <w:rsid w:val="007475A3"/>
    <w:rsid w:val="0075056C"/>
    <w:rsid w:val="00754391"/>
    <w:rsid w:val="007601DA"/>
    <w:rsid w:val="00761153"/>
    <w:rsid w:val="00762B8E"/>
    <w:rsid w:val="00762CBB"/>
    <w:rsid w:val="00763433"/>
    <w:rsid w:val="007729C1"/>
    <w:rsid w:val="007744F9"/>
    <w:rsid w:val="00786534"/>
    <w:rsid w:val="007911C0"/>
    <w:rsid w:val="00791532"/>
    <w:rsid w:val="00792032"/>
    <w:rsid w:val="0079363D"/>
    <w:rsid w:val="00793BEB"/>
    <w:rsid w:val="007A1AB1"/>
    <w:rsid w:val="007A376E"/>
    <w:rsid w:val="007A71D7"/>
    <w:rsid w:val="007B0980"/>
    <w:rsid w:val="007B2C81"/>
    <w:rsid w:val="007B551C"/>
    <w:rsid w:val="007C08F6"/>
    <w:rsid w:val="007C0E81"/>
    <w:rsid w:val="007C27E6"/>
    <w:rsid w:val="007C4D76"/>
    <w:rsid w:val="007C6053"/>
    <w:rsid w:val="007E2E9A"/>
    <w:rsid w:val="007E4633"/>
    <w:rsid w:val="007E484C"/>
    <w:rsid w:val="007E4D31"/>
    <w:rsid w:val="007E5E85"/>
    <w:rsid w:val="007E6684"/>
    <w:rsid w:val="007E6D3B"/>
    <w:rsid w:val="007F128E"/>
    <w:rsid w:val="007F7EBA"/>
    <w:rsid w:val="0080004B"/>
    <w:rsid w:val="00806994"/>
    <w:rsid w:val="0081114C"/>
    <w:rsid w:val="008136F6"/>
    <w:rsid w:val="00813B84"/>
    <w:rsid w:val="00815F85"/>
    <w:rsid w:val="00817299"/>
    <w:rsid w:val="00824E31"/>
    <w:rsid w:val="00827C05"/>
    <w:rsid w:val="00827C07"/>
    <w:rsid w:val="008330A0"/>
    <w:rsid w:val="00837620"/>
    <w:rsid w:val="00842AD1"/>
    <w:rsid w:val="00844F24"/>
    <w:rsid w:val="00850072"/>
    <w:rsid w:val="00851B09"/>
    <w:rsid w:val="00855528"/>
    <w:rsid w:val="00856FA0"/>
    <w:rsid w:val="00861CD5"/>
    <w:rsid w:val="00865F8C"/>
    <w:rsid w:val="008712A4"/>
    <w:rsid w:val="0087145F"/>
    <w:rsid w:val="00880C2F"/>
    <w:rsid w:val="00882973"/>
    <w:rsid w:val="0088359A"/>
    <w:rsid w:val="0089113E"/>
    <w:rsid w:val="00894DAA"/>
    <w:rsid w:val="008950F3"/>
    <w:rsid w:val="0089601D"/>
    <w:rsid w:val="00896308"/>
    <w:rsid w:val="008A3824"/>
    <w:rsid w:val="008A48F0"/>
    <w:rsid w:val="008A5080"/>
    <w:rsid w:val="008B1681"/>
    <w:rsid w:val="008B3CCD"/>
    <w:rsid w:val="008C774B"/>
    <w:rsid w:val="008D2CD9"/>
    <w:rsid w:val="008D52E7"/>
    <w:rsid w:val="008D6BAF"/>
    <w:rsid w:val="008E0BDD"/>
    <w:rsid w:val="008F10FB"/>
    <w:rsid w:val="008F7671"/>
    <w:rsid w:val="00901BFE"/>
    <w:rsid w:val="00903398"/>
    <w:rsid w:val="009042D4"/>
    <w:rsid w:val="0091161C"/>
    <w:rsid w:val="0091258A"/>
    <w:rsid w:val="00912CE1"/>
    <w:rsid w:val="00916E01"/>
    <w:rsid w:val="00921744"/>
    <w:rsid w:val="0093089E"/>
    <w:rsid w:val="00931D61"/>
    <w:rsid w:val="00934EDD"/>
    <w:rsid w:val="009364B9"/>
    <w:rsid w:val="00937BA9"/>
    <w:rsid w:val="0094191A"/>
    <w:rsid w:val="00943AD9"/>
    <w:rsid w:val="00947672"/>
    <w:rsid w:val="00953A5F"/>
    <w:rsid w:val="00967DF2"/>
    <w:rsid w:val="00970BDF"/>
    <w:rsid w:val="009742CE"/>
    <w:rsid w:val="00974963"/>
    <w:rsid w:val="009760C1"/>
    <w:rsid w:val="0098262D"/>
    <w:rsid w:val="009826FA"/>
    <w:rsid w:val="00985DB8"/>
    <w:rsid w:val="00987A5C"/>
    <w:rsid w:val="00993564"/>
    <w:rsid w:val="0099453B"/>
    <w:rsid w:val="009949F7"/>
    <w:rsid w:val="009A0B33"/>
    <w:rsid w:val="009A3893"/>
    <w:rsid w:val="009A5D91"/>
    <w:rsid w:val="009A6D04"/>
    <w:rsid w:val="009B0007"/>
    <w:rsid w:val="009B2019"/>
    <w:rsid w:val="009B3A25"/>
    <w:rsid w:val="009B763F"/>
    <w:rsid w:val="009C348A"/>
    <w:rsid w:val="009D2927"/>
    <w:rsid w:val="009D420B"/>
    <w:rsid w:val="009E286C"/>
    <w:rsid w:val="009E4EB6"/>
    <w:rsid w:val="009E53F8"/>
    <w:rsid w:val="009F16AB"/>
    <w:rsid w:val="009F23CE"/>
    <w:rsid w:val="009F4185"/>
    <w:rsid w:val="009F4753"/>
    <w:rsid w:val="009F4818"/>
    <w:rsid w:val="009F661F"/>
    <w:rsid w:val="00A02B15"/>
    <w:rsid w:val="00A05B5A"/>
    <w:rsid w:val="00A06A9E"/>
    <w:rsid w:val="00A10BCA"/>
    <w:rsid w:val="00A111CC"/>
    <w:rsid w:val="00A1170C"/>
    <w:rsid w:val="00A20604"/>
    <w:rsid w:val="00A21368"/>
    <w:rsid w:val="00A242E6"/>
    <w:rsid w:val="00A25E76"/>
    <w:rsid w:val="00A335D3"/>
    <w:rsid w:val="00A3596F"/>
    <w:rsid w:val="00A379B9"/>
    <w:rsid w:val="00A37B99"/>
    <w:rsid w:val="00A41106"/>
    <w:rsid w:val="00A44EA2"/>
    <w:rsid w:val="00A45B0E"/>
    <w:rsid w:val="00A509F0"/>
    <w:rsid w:val="00A64179"/>
    <w:rsid w:val="00A71397"/>
    <w:rsid w:val="00A76CF8"/>
    <w:rsid w:val="00A77481"/>
    <w:rsid w:val="00A80149"/>
    <w:rsid w:val="00A830A3"/>
    <w:rsid w:val="00A91926"/>
    <w:rsid w:val="00A94123"/>
    <w:rsid w:val="00A94B29"/>
    <w:rsid w:val="00A96243"/>
    <w:rsid w:val="00AA3586"/>
    <w:rsid w:val="00AA3B7F"/>
    <w:rsid w:val="00AA5859"/>
    <w:rsid w:val="00AB0EDB"/>
    <w:rsid w:val="00AB165D"/>
    <w:rsid w:val="00AB316D"/>
    <w:rsid w:val="00AB4C17"/>
    <w:rsid w:val="00AB55EC"/>
    <w:rsid w:val="00AB5E9A"/>
    <w:rsid w:val="00AB7890"/>
    <w:rsid w:val="00AC1B36"/>
    <w:rsid w:val="00AC4AE2"/>
    <w:rsid w:val="00AD1213"/>
    <w:rsid w:val="00AD46EF"/>
    <w:rsid w:val="00AE0380"/>
    <w:rsid w:val="00AE093B"/>
    <w:rsid w:val="00AF294E"/>
    <w:rsid w:val="00AF6A71"/>
    <w:rsid w:val="00B033C1"/>
    <w:rsid w:val="00B05B7F"/>
    <w:rsid w:val="00B117D2"/>
    <w:rsid w:val="00B11BD9"/>
    <w:rsid w:val="00B133C3"/>
    <w:rsid w:val="00B14EE3"/>
    <w:rsid w:val="00B154C0"/>
    <w:rsid w:val="00B173EB"/>
    <w:rsid w:val="00B179EA"/>
    <w:rsid w:val="00B20ABE"/>
    <w:rsid w:val="00B24112"/>
    <w:rsid w:val="00B26C3F"/>
    <w:rsid w:val="00B34B58"/>
    <w:rsid w:val="00B37818"/>
    <w:rsid w:val="00B43FA4"/>
    <w:rsid w:val="00B45DDD"/>
    <w:rsid w:val="00B46D78"/>
    <w:rsid w:val="00B549C3"/>
    <w:rsid w:val="00B564B9"/>
    <w:rsid w:val="00B56C13"/>
    <w:rsid w:val="00B621E0"/>
    <w:rsid w:val="00B644BD"/>
    <w:rsid w:val="00B660DA"/>
    <w:rsid w:val="00B70380"/>
    <w:rsid w:val="00B73146"/>
    <w:rsid w:val="00B74101"/>
    <w:rsid w:val="00B76912"/>
    <w:rsid w:val="00B94D22"/>
    <w:rsid w:val="00B950DC"/>
    <w:rsid w:val="00BA1090"/>
    <w:rsid w:val="00BA399B"/>
    <w:rsid w:val="00BA55BF"/>
    <w:rsid w:val="00BA626E"/>
    <w:rsid w:val="00BA7990"/>
    <w:rsid w:val="00BA7A68"/>
    <w:rsid w:val="00BB0200"/>
    <w:rsid w:val="00BB4FAC"/>
    <w:rsid w:val="00BC0F08"/>
    <w:rsid w:val="00BC14C3"/>
    <w:rsid w:val="00BC19B5"/>
    <w:rsid w:val="00BC218A"/>
    <w:rsid w:val="00BD07BB"/>
    <w:rsid w:val="00BD207E"/>
    <w:rsid w:val="00BD2D81"/>
    <w:rsid w:val="00BD3284"/>
    <w:rsid w:val="00BD57C2"/>
    <w:rsid w:val="00BD6650"/>
    <w:rsid w:val="00BE092D"/>
    <w:rsid w:val="00BF0ED9"/>
    <w:rsid w:val="00BF18BD"/>
    <w:rsid w:val="00C05B62"/>
    <w:rsid w:val="00C067CF"/>
    <w:rsid w:val="00C07C8C"/>
    <w:rsid w:val="00C1250B"/>
    <w:rsid w:val="00C230C8"/>
    <w:rsid w:val="00C30522"/>
    <w:rsid w:val="00C30792"/>
    <w:rsid w:val="00C33A06"/>
    <w:rsid w:val="00C35691"/>
    <w:rsid w:val="00C35A77"/>
    <w:rsid w:val="00C35DEF"/>
    <w:rsid w:val="00C373C2"/>
    <w:rsid w:val="00C37ADE"/>
    <w:rsid w:val="00C422EB"/>
    <w:rsid w:val="00C464D3"/>
    <w:rsid w:val="00C46667"/>
    <w:rsid w:val="00C52E04"/>
    <w:rsid w:val="00C5471E"/>
    <w:rsid w:val="00C7081B"/>
    <w:rsid w:val="00C71250"/>
    <w:rsid w:val="00C7226E"/>
    <w:rsid w:val="00C72A02"/>
    <w:rsid w:val="00C77F14"/>
    <w:rsid w:val="00C828EA"/>
    <w:rsid w:val="00C85716"/>
    <w:rsid w:val="00C8781F"/>
    <w:rsid w:val="00C96362"/>
    <w:rsid w:val="00C971F9"/>
    <w:rsid w:val="00CA7B87"/>
    <w:rsid w:val="00CB0428"/>
    <w:rsid w:val="00CB689B"/>
    <w:rsid w:val="00CB7004"/>
    <w:rsid w:val="00CC3596"/>
    <w:rsid w:val="00CC573E"/>
    <w:rsid w:val="00CC6D3B"/>
    <w:rsid w:val="00CC7491"/>
    <w:rsid w:val="00CD23AC"/>
    <w:rsid w:val="00CD2784"/>
    <w:rsid w:val="00CD6B16"/>
    <w:rsid w:val="00CE0489"/>
    <w:rsid w:val="00CE0AD4"/>
    <w:rsid w:val="00CE1CEB"/>
    <w:rsid w:val="00CE6E59"/>
    <w:rsid w:val="00CE7033"/>
    <w:rsid w:val="00CF1F52"/>
    <w:rsid w:val="00CF2E40"/>
    <w:rsid w:val="00CF3A5B"/>
    <w:rsid w:val="00CF5F07"/>
    <w:rsid w:val="00CF60B5"/>
    <w:rsid w:val="00CF74AB"/>
    <w:rsid w:val="00D00BFF"/>
    <w:rsid w:val="00D020F0"/>
    <w:rsid w:val="00D04765"/>
    <w:rsid w:val="00D04A57"/>
    <w:rsid w:val="00D1581B"/>
    <w:rsid w:val="00D167ED"/>
    <w:rsid w:val="00D20BA1"/>
    <w:rsid w:val="00D255C5"/>
    <w:rsid w:val="00D315D9"/>
    <w:rsid w:val="00D33AED"/>
    <w:rsid w:val="00D34DA8"/>
    <w:rsid w:val="00D34F55"/>
    <w:rsid w:val="00D37073"/>
    <w:rsid w:val="00D476AE"/>
    <w:rsid w:val="00D477BA"/>
    <w:rsid w:val="00D51754"/>
    <w:rsid w:val="00D56F00"/>
    <w:rsid w:val="00D62FC0"/>
    <w:rsid w:val="00D63A10"/>
    <w:rsid w:val="00D65B49"/>
    <w:rsid w:val="00D71983"/>
    <w:rsid w:val="00D767DE"/>
    <w:rsid w:val="00D80B6D"/>
    <w:rsid w:val="00D810D4"/>
    <w:rsid w:val="00D81F52"/>
    <w:rsid w:val="00D8355D"/>
    <w:rsid w:val="00D84929"/>
    <w:rsid w:val="00D92FED"/>
    <w:rsid w:val="00DA273E"/>
    <w:rsid w:val="00DA55F5"/>
    <w:rsid w:val="00DA59E6"/>
    <w:rsid w:val="00DB0B6B"/>
    <w:rsid w:val="00DB2635"/>
    <w:rsid w:val="00DB4D54"/>
    <w:rsid w:val="00DB5B44"/>
    <w:rsid w:val="00DC044C"/>
    <w:rsid w:val="00DD1095"/>
    <w:rsid w:val="00DD13CD"/>
    <w:rsid w:val="00DD3217"/>
    <w:rsid w:val="00DD6161"/>
    <w:rsid w:val="00DE6DCF"/>
    <w:rsid w:val="00DE789E"/>
    <w:rsid w:val="00DF206A"/>
    <w:rsid w:val="00DF52FC"/>
    <w:rsid w:val="00E00B01"/>
    <w:rsid w:val="00E02450"/>
    <w:rsid w:val="00E0394E"/>
    <w:rsid w:val="00E050AB"/>
    <w:rsid w:val="00E057DE"/>
    <w:rsid w:val="00E07E47"/>
    <w:rsid w:val="00E15EA1"/>
    <w:rsid w:val="00E232A6"/>
    <w:rsid w:val="00E24A56"/>
    <w:rsid w:val="00E24CD8"/>
    <w:rsid w:val="00E300FE"/>
    <w:rsid w:val="00E3106C"/>
    <w:rsid w:val="00E34EF7"/>
    <w:rsid w:val="00E37702"/>
    <w:rsid w:val="00E37B3F"/>
    <w:rsid w:val="00E37BAA"/>
    <w:rsid w:val="00E42809"/>
    <w:rsid w:val="00E42AF3"/>
    <w:rsid w:val="00E453C6"/>
    <w:rsid w:val="00E45FE3"/>
    <w:rsid w:val="00E500C3"/>
    <w:rsid w:val="00E530DB"/>
    <w:rsid w:val="00E54536"/>
    <w:rsid w:val="00E64F52"/>
    <w:rsid w:val="00E7183C"/>
    <w:rsid w:val="00E741FE"/>
    <w:rsid w:val="00E74CDD"/>
    <w:rsid w:val="00E75EB5"/>
    <w:rsid w:val="00E820BC"/>
    <w:rsid w:val="00E8692F"/>
    <w:rsid w:val="00E91348"/>
    <w:rsid w:val="00E92A92"/>
    <w:rsid w:val="00E95BD3"/>
    <w:rsid w:val="00E97E71"/>
    <w:rsid w:val="00EA1603"/>
    <w:rsid w:val="00EA3DE3"/>
    <w:rsid w:val="00EA74A8"/>
    <w:rsid w:val="00EC7673"/>
    <w:rsid w:val="00ED532B"/>
    <w:rsid w:val="00EE02F2"/>
    <w:rsid w:val="00EE0B80"/>
    <w:rsid w:val="00EE0DCB"/>
    <w:rsid w:val="00EE1A41"/>
    <w:rsid w:val="00EF197E"/>
    <w:rsid w:val="00EF1C4F"/>
    <w:rsid w:val="00EF2AEA"/>
    <w:rsid w:val="00EF447E"/>
    <w:rsid w:val="00EF547A"/>
    <w:rsid w:val="00EF6C40"/>
    <w:rsid w:val="00F026B5"/>
    <w:rsid w:val="00F02779"/>
    <w:rsid w:val="00F06AD7"/>
    <w:rsid w:val="00F1304E"/>
    <w:rsid w:val="00F13E66"/>
    <w:rsid w:val="00F14403"/>
    <w:rsid w:val="00F14FEC"/>
    <w:rsid w:val="00F1733B"/>
    <w:rsid w:val="00F23763"/>
    <w:rsid w:val="00F25880"/>
    <w:rsid w:val="00F272AC"/>
    <w:rsid w:val="00F30EBA"/>
    <w:rsid w:val="00F32D70"/>
    <w:rsid w:val="00F347EF"/>
    <w:rsid w:val="00F35543"/>
    <w:rsid w:val="00F36983"/>
    <w:rsid w:val="00F43617"/>
    <w:rsid w:val="00F4649F"/>
    <w:rsid w:val="00F549CC"/>
    <w:rsid w:val="00F54B57"/>
    <w:rsid w:val="00F55837"/>
    <w:rsid w:val="00F61B0C"/>
    <w:rsid w:val="00F658FD"/>
    <w:rsid w:val="00F7280F"/>
    <w:rsid w:val="00F8142F"/>
    <w:rsid w:val="00F84F4F"/>
    <w:rsid w:val="00F852BB"/>
    <w:rsid w:val="00F864E3"/>
    <w:rsid w:val="00F86D0A"/>
    <w:rsid w:val="00F874FA"/>
    <w:rsid w:val="00F96284"/>
    <w:rsid w:val="00F9648C"/>
    <w:rsid w:val="00FA1D00"/>
    <w:rsid w:val="00FA28BC"/>
    <w:rsid w:val="00FA2A1B"/>
    <w:rsid w:val="00FA5973"/>
    <w:rsid w:val="00FA78FF"/>
    <w:rsid w:val="00FB00F9"/>
    <w:rsid w:val="00FB2DDC"/>
    <w:rsid w:val="00FB4429"/>
    <w:rsid w:val="00FB5A81"/>
    <w:rsid w:val="00FC0451"/>
    <w:rsid w:val="00FC5EC4"/>
    <w:rsid w:val="00FD0790"/>
    <w:rsid w:val="00FD0B99"/>
    <w:rsid w:val="00FD3EFD"/>
    <w:rsid w:val="00FD59B7"/>
    <w:rsid w:val="00FE01A2"/>
    <w:rsid w:val="00FF02A4"/>
    <w:rsid w:val="00FF0784"/>
    <w:rsid w:val="00FF148D"/>
    <w:rsid w:val="00FF23AE"/>
    <w:rsid w:val="00FF54E8"/>
    <w:rsid w:val="00FF6424"/>
    <w:rsid w:val="00F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C7132"/>
  <w15:chartTrackingRefBased/>
  <w15:docId w15:val="{636D11F1-E90D-4922-94C7-6F8E7CBC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77481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CE7033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E7033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10A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урс_текст"/>
    <w:basedOn w:val="a0"/>
    <w:link w:val="a5"/>
    <w:qFormat/>
    <w:rsid w:val="008D52E7"/>
    <w:rPr>
      <w:rFonts w:cs="Times New Roman"/>
      <w:bCs/>
      <w:szCs w:val="44"/>
    </w:rPr>
  </w:style>
  <w:style w:type="character" w:customStyle="1" w:styleId="a5">
    <w:name w:val="Курс_текст Знак"/>
    <w:basedOn w:val="a1"/>
    <w:link w:val="a4"/>
    <w:rsid w:val="008D52E7"/>
    <w:rPr>
      <w:rFonts w:ascii="Times New Roman" w:hAnsi="Times New Roman" w:cs="Times New Roman"/>
      <w:bCs/>
      <w:sz w:val="28"/>
      <w:szCs w:val="44"/>
    </w:rPr>
  </w:style>
  <w:style w:type="paragraph" w:customStyle="1" w:styleId="a6">
    <w:name w:val="Курс_параграф"/>
    <w:basedOn w:val="2"/>
    <w:next w:val="a4"/>
    <w:link w:val="a7"/>
    <w:qFormat/>
    <w:rsid w:val="00CE7033"/>
    <w:pPr>
      <w:spacing w:before="240" w:after="120" w:line="360" w:lineRule="auto"/>
      <w:ind w:firstLine="0"/>
      <w:jc w:val="left"/>
    </w:pPr>
    <w:rPr>
      <w:rFonts w:ascii="Times New Roman" w:eastAsia="Times New Roman" w:hAnsi="Times New Roman"/>
      <w:b/>
      <w:color w:val="000000" w:themeColor="text1"/>
      <w:sz w:val="28"/>
    </w:rPr>
  </w:style>
  <w:style w:type="character" w:customStyle="1" w:styleId="a7">
    <w:name w:val="Курс_параграф Знак"/>
    <w:basedOn w:val="20"/>
    <w:link w:val="a6"/>
    <w:rsid w:val="00CE703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1"/>
    <w:link w:val="2"/>
    <w:uiPriority w:val="9"/>
    <w:semiHidden/>
    <w:rsid w:val="00CE70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8">
    <w:name w:val="Курс_глава"/>
    <w:basedOn w:val="1"/>
    <w:next w:val="a6"/>
    <w:link w:val="a9"/>
    <w:qFormat/>
    <w:rsid w:val="00B644BD"/>
    <w:pPr>
      <w:pageBreakBefore/>
      <w:spacing w:after="120" w:line="360" w:lineRule="auto"/>
      <w:ind w:firstLine="0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9">
    <w:name w:val="Курс_глава Знак"/>
    <w:basedOn w:val="10"/>
    <w:link w:val="a8"/>
    <w:rsid w:val="00B644BD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CE7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a">
    <w:name w:val="Капс_центр"/>
    <w:link w:val="ab"/>
    <w:qFormat/>
    <w:rsid w:val="00CE7033"/>
    <w:pPr>
      <w:spacing w:line="240" w:lineRule="auto"/>
      <w:jc w:val="center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b">
    <w:name w:val="Капс_центр Знак"/>
    <w:basedOn w:val="a1"/>
    <w:link w:val="aa"/>
    <w:rsid w:val="00CE7033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table" w:styleId="ac">
    <w:name w:val="Table Grid"/>
    <w:basedOn w:val="a2"/>
    <w:uiPriority w:val="39"/>
    <w:rsid w:val="0021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Код"/>
    <w:basedOn w:val="a0"/>
    <w:next w:val="a4"/>
    <w:link w:val="ae"/>
    <w:qFormat/>
    <w:rsid w:val="005074DF"/>
    <w:pPr>
      <w:shd w:val="clear" w:color="auto" w:fill="E7E6E6" w:themeFill="background2"/>
      <w:spacing w:line="240" w:lineRule="auto"/>
      <w:ind w:firstLine="0"/>
      <w:jc w:val="left"/>
    </w:pPr>
    <w:rPr>
      <w:rFonts w:ascii="Courier New" w:eastAsia="Courier New" w:hAnsi="Courier New"/>
      <w:sz w:val="18"/>
      <w:szCs w:val="24"/>
      <w:lang w:val="en-US"/>
    </w:rPr>
  </w:style>
  <w:style w:type="character" w:customStyle="1" w:styleId="ae">
    <w:name w:val="Код Знак"/>
    <w:basedOn w:val="a1"/>
    <w:link w:val="ad"/>
    <w:rsid w:val="005074DF"/>
    <w:rPr>
      <w:rFonts w:ascii="JetBrains Mono" w:hAnsi="JetBrains Mono"/>
      <w:sz w:val="16"/>
      <w:szCs w:val="24"/>
      <w:shd w:val="clear" w:color="auto" w:fill="E7E6E6" w:themeFill="background2"/>
      <w:lang w:val="en-US"/>
    </w:rPr>
  </w:style>
  <w:style w:type="paragraph" w:styleId="af">
    <w:name w:val="List Paragraph"/>
    <w:basedOn w:val="a0"/>
    <w:uiPriority w:val="34"/>
    <w:qFormat/>
    <w:rsid w:val="00183F6D"/>
    <w:pPr>
      <w:ind w:left="720"/>
      <w:contextualSpacing/>
    </w:pPr>
  </w:style>
  <w:style w:type="paragraph" w:styleId="a">
    <w:name w:val="List"/>
    <w:basedOn w:val="a4"/>
    <w:autoRedefine/>
    <w:uiPriority w:val="99"/>
    <w:unhideWhenUsed/>
    <w:rsid w:val="00524FE7"/>
    <w:pPr>
      <w:numPr>
        <w:numId w:val="1"/>
      </w:numPr>
      <w:contextualSpacing/>
    </w:pPr>
  </w:style>
  <w:style w:type="paragraph" w:styleId="af0">
    <w:name w:val="TOC Heading"/>
    <w:basedOn w:val="1"/>
    <w:next w:val="a0"/>
    <w:uiPriority w:val="39"/>
    <w:unhideWhenUsed/>
    <w:qFormat/>
    <w:rsid w:val="00BB0200"/>
    <w:pPr>
      <w:outlineLvl w:val="9"/>
    </w:pPr>
    <w:rPr>
      <w:lang w:eastAsia="ru-RU"/>
    </w:rPr>
  </w:style>
  <w:style w:type="paragraph" w:styleId="af1">
    <w:name w:val="header"/>
    <w:basedOn w:val="a0"/>
    <w:link w:val="af2"/>
    <w:uiPriority w:val="99"/>
    <w:unhideWhenUsed/>
    <w:rsid w:val="00CF5F0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CF5F07"/>
  </w:style>
  <w:style w:type="paragraph" w:styleId="af3">
    <w:name w:val="footer"/>
    <w:basedOn w:val="a0"/>
    <w:link w:val="af4"/>
    <w:uiPriority w:val="99"/>
    <w:unhideWhenUsed/>
    <w:rsid w:val="00CF5F07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CF5F07"/>
  </w:style>
  <w:style w:type="paragraph" w:styleId="11">
    <w:name w:val="toc 1"/>
    <w:basedOn w:val="a0"/>
    <w:next w:val="a0"/>
    <w:autoRedefine/>
    <w:uiPriority w:val="39"/>
    <w:unhideWhenUsed/>
    <w:rsid w:val="00E0394E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f5">
    <w:name w:val="Hyperlink"/>
    <w:basedOn w:val="a1"/>
    <w:uiPriority w:val="99"/>
    <w:unhideWhenUsed/>
    <w:rsid w:val="005E3549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2B14EE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6">
    <w:name w:val="Unresolved Mention"/>
    <w:basedOn w:val="a1"/>
    <w:uiPriority w:val="99"/>
    <w:semiHidden/>
    <w:unhideWhenUsed/>
    <w:rsid w:val="00433A3D"/>
    <w:rPr>
      <w:color w:val="605E5C"/>
      <w:shd w:val="clear" w:color="auto" w:fill="E1DFDD"/>
    </w:rPr>
  </w:style>
  <w:style w:type="paragraph" w:customStyle="1" w:styleId="p1">
    <w:name w:val="p1"/>
    <w:basedOn w:val="a0"/>
    <w:rsid w:val="00CB689B"/>
    <w:pPr>
      <w:spacing w:line="240" w:lineRule="auto"/>
    </w:pPr>
    <w:rPr>
      <w:rFonts w:cs="Times New Roman"/>
      <w:color w:val="000000"/>
      <w:sz w:val="21"/>
      <w:szCs w:val="21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310A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7">
    <w:name w:val="Normal (Web)"/>
    <w:basedOn w:val="a0"/>
    <w:uiPriority w:val="99"/>
    <w:unhideWhenUsed/>
    <w:rsid w:val="001849A0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semiHidden/>
    <w:unhideWhenUsed/>
    <w:rsid w:val="009F16AB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9F16AB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9F16AB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9F16AB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9F16A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9F16AB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9F16AB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table" w:styleId="af8">
    <w:name w:val="Grid Table Light"/>
    <w:basedOn w:val="a2"/>
    <w:uiPriority w:val="40"/>
    <w:rsid w:val="007543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2"/>
    <w:uiPriority w:val="41"/>
    <w:rsid w:val="007543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9">
    <w:name w:val="page number"/>
    <w:basedOn w:val="a1"/>
    <w:uiPriority w:val="99"/>
    <w:semiHidden/>
    <w:unhideWhenUsed/>
    <w:rsid w:val="00B11BD9"/>
  </w:style>
  <w:style w:type="character" w:styleId="afa">
    <w:name w:val="FollowedHyperlink"/>
    <w:basedOn w:val="a1"/>
    <w:uiPriority w:val="99"/>
    <w:semiHidden/>
    <w:unhideWhenUsed/>
    <w:rsid w:val="00E75E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0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1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9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15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5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q1wf3/course_project" TargetMode="Externa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s://cheatsheetseries.owasp.org/cheatsheets/Password_Storage_Cheat_Sheet.html" TargetMode="Externa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mailto:admin@movie.local" TargetMode="External"/><Relationship Id="rId23" Type="http://schemas.openxmlformats.org/officeDocument/2006/relationships/image" Target="media/image12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ydy1\OneDrive\&#1044;&#1086;&#1082;&#1091;&#1084;&#1077;&#1085;&#1090;&#1099;\&#1053;&#1072;&#1089;&#1090;&#1088;&#1072;&#1080;&#1074;&#1072;&#1077;&#1084;&#1099;&#1077;%20&#1096;&#1072;&#1073;&#1083;&#1086;&#1085;&#1099;%20Office\&#1064;&#1072;&#1073;&#1083;&#1086;&#1085;_&#1096;&#1088;&#1080;&#1092;&#1090;&#1099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23179-24C4-4D96-9AA3-AA1830D37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C:\Users\vydy1\OneDrive\Документы\Настраиваемые шаблоны Office\Шаблон_шрифты.dotx</Template>
  <TotalTime>3</TotalTime>
  <Pages>64</Pages>
  <Words>8673</Words>
  <Characters>49442</Characters>
  <Application>Microsoft Office Word</Application>
  <DocSecurity>0</DocSecurity>
  <Lines>412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Kolesnikov</dc:creator>
  <cp:keywords/>
  <dc:description/>
  <cp:lastModifiedBy>... ...</cp:lastModifiedBy>
  <cp:revision>3</cp:revision>
  <cp:lastPrinted>2025-06-04T06:28:00Z</cp:lastPrinted>
  <dcterms:created xsi:type="dcterms:W3CDTF">2026-06-22T14:33:00Z</dcterms:created>
  <dcterms:modified xsi:type="dcterms:W3CDTF">2026-06-22T20:43:00Z</dcterms:modified>
</cp:coreProperties>
</file>